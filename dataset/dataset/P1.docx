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BA421" w14:textId="4DD9AFC6" w:rsidR="00816216" w:rsidRPr="003556C6" w:rsidRDefault="008F1344" w:rsidP="00141A4C">
      <w:pPr>
        <w:pStyle w:val="Title"/>
        <w:rPr>
          <w:rFonts w:ascii="LM Sans 10" w:hAnsi="LM Sans 10"/>
          <w:sz w:val="32"/>
          <w:szCs w:val="16"/>
        </w:rPr>
      </w:pPr>
      <w:r w:rsidRPr="003556C6">
        <w:rPr>
          <w:rFonts w:ascii="LM Sans 10" w:hAnsi="LM Sans 10"/>
          <w:sz w:val="32"/>
          <w:szCs w:val="16"/>
        </w:rPr>
        <w:t>CEE 412/</w:t>
      </w:r>
      <w:r w:rsidR="00967DBE" w:rsidRPr="003556C6">
        <w:rPr>
          <w:rFonts w:ascii="LM Sans 10" w:hAnsi="LM Sans 10"/>
          <w:sz w:val="32"/>
          <w:szCs w:val="16"/>
        </w:rPr>
        <w:t>CET 5</w:t>
      </w:r>
      <w:r w:rsidR="00F100A6" w:rsidRPr="003556C6">
        <w:rPr>
          <w:rFonts w:ascii="LM Sans 10" w:hAnsi="LM Sans 10"/>
          <w:sz w:val="32"/>
          <w:szCs w:val="16"/>
        </w:rPr>
        <w:t>2</w:t>
      </w:r>
      <w:r w:rsidR="00967DBE" w:rsidRPr="003556C6">
        <w:rPr>
          <w:rFonts w:ascii="LM Sans 10" w:hAnsi="LM Sans 10"/>
          <w:sz w:val="32"/>
          <w:szCs w:val="16"/>
        </w:rPr>
        <w:t>2</w:t>
      </w:r>
      <w:r w:rsidRPr="003556C6">
        <w:rPr>
          <w:rFonts w:ascii="LM Sans 10" w:hAnsi="LM Sans 10"/>
          <w:sz w:val="32"/>
          <w:szCs w:val="16"/>
        </w:rPr>
        <w:t xml:space="preserve"> Transportation Data Management</w:t>
      </w:r>
      <w:r w:rsidR="00F100A6" w:rsidRPr="003556C6">
        <w:rPr>
          <w:rFonts w:ascii="LM Sans 10" w:hAnsi="LM Sans 10"/>
          <w:sz w:val="32"/>
          <w:szCs w:val="16"/>
        </w:rPr>
        <w:t xml:space="preserve"> and Visualization</w:t>
      </w:r>
    </w:p>
    <w:p w14:paraId="75F443CD" w14:textId="497349DC" w:rsidR="00141A4C" w:rsidRPr="003556C6" w:rsidRDefault="00F14DBD" w:rsidP="008F1344">
      <w:pPr>
        <w:pStyle w:val="Heading3"/>
        <w:rPr>
          <w:rFonts w:ascii="LM Sans 10" w:hAnsi="LM Sans 10"/>
        </w:rPr>
      </w:pPr>
      <w:r w:rsidRPr="003556C6">
        <w:rPr>
          <w:rFonts w:ascii="LM Sans 10" w:hAnsi="LM Sans 10"/>
        </w:rPr>
        <w:t>Project</w:t>
      </w:r>
      <w:r w:rsidR="00121345" w:rsidRPr="003556C6">
        <w:rPr>
          <w:rFonts w:ascii="LM Sans 10" w:hAnsi="LM Sans 10"/>
        </w:rPr>
        <w:t xml:space="preserve"> </w:t>
      </w:r>
      <w:r w:rsidR="000E3642">
        <w:rPr>
          <w:rFonts w:ascii="LM Sans 10" w:hAnsi="LM Sans 10"/>
        </w:rPr>
        <w:t>part</w:t>
      </w:r>
      <w:r w:rsidR="003556C6">
        <w:rPr>
          <w:rFonts w:ascii="LM Sans 10" w:hAnsi="LM Sans 10"/>
        </w:rPr>
        <w:t xml:space="preserve"> 1</w:t>
      </w:r>
      <w:r w:rsidR="00141A4C" w:rsidRPr="003556C6">
        <w:rPr>
          <w:rFonts w:ascii="LM Sans 10" w:hAnsi="LM Sans 10"/>
        </w:rPr>
        <w:t> | </w:t>
      </w:r>
      <w:r w:rsidR="008F1344" w:rsidRPr="003556C6">
        <w:rPr>
          <w:rFonts w:ascii="LM Sans 10" w:hAnsi="LM Sans 10"/>
        </w:rPr>
        <w:t>Winter 20</w:t>
      </w:r>
      <w:r w:rsidR="00224B9E" w:rsidRPr="003556C6">
        <w:rPr>
          <w:rFonts w:ascii="LM Sans 10" w:hAnsi="LM Sans 10"/>
        </w:rPr>
        <w:t>2</w:t>
      </w:r>
      <w:r w:rsidR="003556C6" w:rsidRPr="003556C6">
        <w:rPr>
          <w:rFonts w:ascii="LM Sans 10" w:hAnsi="LM Sans 10"/>
        </w:rPr>
        <w:t>2</w:t>
      </w:r>
      <w:r w:rsidR="00D72CBA">
        <w:rPr>
          <w:rFonts w:ascii="LM Sans 10" w:hAnsi="LM Sans 10"/>
        </w:rPr>
        <w:t xml:space="preserve"> </w:t>
      </w:r>
      <w:r w:rsidR="00D72CBA" w:rsidRPr="003556C6">
        <w:rPr>
          <w:rFonts w:ascii="LM Sans 10" w:hAnsi="LM Sans 10"/>
        </w:rPr>
        <w:t>|</w:t>
      </w:r>
      <w:r w:rsidR="00D72CBA">
        <w:rPr>
          <w:rFonts w:ascii="LM Sans 10" w:hAnsi="LM Sans 10"/>
        </w:rPr>
        <w:t xml:space="preserve"> Due Feb 16</w:t>
      </w:r>
    </w:p>
    <w:p w14:paraId="36DA0A0E" w14:textId="77777777" w:rsidR="00121345" w:rsidRPr="003556C6" w:rsidRDefault="00121345" w:rsidP="00121345">
      <w:pPr>
        <w:rPr>
          <w:rFonts w:ascii="LM Sans 10" w:hAnsi="LM Sans 10"/>
        </w:rPr>
      </w:pPr>
    </w:p>
    <w:p w14:paraId="65C09B38" w14:textId="77777777" w:rsidR="00121345" w:rsidRPr="003556C6" w:rsidRDefault="00F14DBD" w:rsidP="00F14DBD">
      <w:pPr>
        <w:pStyle w:val="Heading1"/>
        <w:rPr>
          <w:rFonts w:ascii="LM Sans 10" w:hAnsi="LM Sans 10"/>
        </w:rPr>
      </w:pPr>
      <w:r w:rsidRPr="003556C6">
        <w:rPr>
          <w:rFonts w:ascii="LM Sans 10" w:hAnsi="LM Sans 10"/>
        </w:rPr>
        <w:t>Objectives</w:t>
      </w:r>
    </w:p>
    <w:p w14:paraId="64F8E0C9" w14:textId="77777777" w:rsidR="006431E3" w:rsidRDefault="008E303E" w:rsidP="006431E3">
      <w:pPr>
        <w:pStyle w:val="Heading1"/>
        <w:numPr>
          <w:ilvl w:val="0"/>
          <w:numId w:val="44"/>
        </w:numPr>
        <w:rPr>
          <w:rFonts w:ascii="LM Sans 10" w:hAnsi="LM Sans 10"/>
          <w:b w:val="0"/>
          <w:bCs/>
          <w:color w:val="404040" w:themeColor="text1" w:themeTint="BF"/>
          <w:sz w:val="22"/>
          <w:szCs w:val="22"/>
        </w:rPr>
      </w:pPr>
      <w:r w:rsidRPr="008E303E">
        <w:rPr>
          <w:rFonts w:ascii="LM Sans 10" w:hAnsi="LM Sans 10"/>
          <w:b w:val="0"/>
          <w:bCs/>
          <w:color w:val="404040" w:themeColor="text1" w:themeTint="BF"/>
          <w:sz w:val="22"/>
          <w:szCs w:val="22"/>
        </w:rPr>
        <w:t xml:space="preserve">Form a team and find a real-world transportation-related question that intrigues </w:t>
      </w:r>
      <w:proofErr w:type="gramStart"/>
      <w:r w:rsidRPr="008E303E">
        <w:rPr>
          <w:rFonts w:ascii="LM Sans 10" w:hAnsi="LM Sans 10"/>
          <w:b w:val="0"/>
          <w:bCs/>
          <w:color w:val="404040" w:themeColor="text1" w:themeTint="BF"/>
          <w:sz w:val="22"/>
          <w:szCs w:val="22"/>
        </w:rPr>
        <w:t>you;</w:t>
      </w:r>
      <w:proofErr w:type="gramEnd"/>
    </w:p>
    <w:p w14:paraId="4F52E489" w14:textId="5FA9CACB" w:rsidR="006431E3" w:rsidRPr="006431E3" w:rsidRDefault="00896BB3" w:rsidP="006431E3">
      <w:pPr>
        <w:pStyle w:val="Heading1"/>
        <w:numPr>
          <w:ilvl w:val="0"/>
          <w:numId w:val="44"/>
        </w:numPr>
        <w:rPr>
          <w:rFonts w:ascii="LM Sans 10" w:hAnsi="LM Sans 10"/>
          <w:b w:val="0"/>
          <w:color w:val="404040" w:themeColor="text1" w:themeTint="BF"/>
          <w:sz w:val="20"/>
          <w:szCs w:val="20"/>
        </w:rPr>
      </w:pPr>
      <w:r>
        <w:rPr>
          <w:rFonts w:ascii="LM Sans 10" w:hAnsi="LM Sans 10"/>
          <w:b w:val="0"/>
          <w:color w:val="404040" w:themeColor="text1" w:themeTint="BF"/>
          <w:sz w:val="22"/>
          <w:szCs w:val="24"/>
        </w:rPr>
        <w:t xml:space="preserve">Articulate your motivation </w:t>
      </w:r>
      <w:r w:rsidR="001C7034">
        <w:rPr>
          <w:rFonts w:ascii="LM Sans 10" w:hAnsi="LM Sans 10" w:hint="eastAsia"/>
          <w:b w:val="0"/>
          <w:color w:val="404040" w:themeColor="text1" w:themeTint="BF"/>
          <w:sz w:val="22"/>
          <w:szCs w:val="24"/>
          <w:lang w:eastAsia="zh-CN"/>
        </w:rPr>
        <w:t>af</w:t>
      </w:r>
      <w:r w:rsidR="001C7034">
        <w:rPr>
          <w:rFonts w:ascii="LM Sans 10" w:hAnsi="LM Sans 10"/>
          <w:b w:val="0"/>
          <w:color w:val="404040" w:themeColor="text1" w:themeTint="BF"/>
          <w:sz w:val="22"/>
          <w:szCs w:val="24"/>
          <w:lang w:eastAsia="zh-CN"/>
        </w:rPr>
        <w:t xml:space="preserve">ter </w:t>
      </w:r>
      <w:r>
        <w:rPr>
          <w:rFonts w:ascii="LM Sans 10" w:hAnsi="LM Sans 10"/>
          <w:b w:val="0"/>
          <w:color w:val="404040" w:themeColor="text1" w:themeTint="BF"/>
          <w:sz w:val="22"/>
          <w:szCs w:val="24"/>
        </w:rPr>
        <w:t xml:space="preserve">collecting </w:t>
      </w:r>
      <w:r w:rsidR="001C7034">
        <w:rPr>
          <w:rFonts w:ascii="LM Sans 10" w:hAnsi="LM Sans 10"/>
          <w:b w:val="0"/>
          <w:color w:val="404040" w:themeColor="text1" w:themeTint="BF"/>
          <w:sz w:val="22"/>
          <w:szCs w:val="24"/>
        </w:rPr>
        <w:t xml:space="preserve">and investigating </w:t>
      </w:r>
      <w:r>
        <w:rPr>
          <w:rFonts w:ascii="LM Sans 10" w:hAnsi="LM Sans 10"/>
          <w:b w:val="0"/>
          <w:color w:val="404040" w:themeColor="text1" w:themeTint="BF"/>
          <w:sz w:val="22"/>
          <w:szCs w:val="24"/>
        </w:rPr>
        <w:t>ad</w:t>
      </w:r>
      <w:r w:rsidR="00630C16">
        <w:rPr>
          <w:rFonts w:ascii="LM Sans 10" w:hAnsi="LM Sans 10"/>
          <w:b w:val="0"/>
          <w:color w:val="404040" w:themeColor="text1" w:themeTint="BF"/>
          <w:sz w:val="22"/>
          <w:szCs w:val="24"/>
        </w:rPr>
        <w:t>e</w:t>
      </w:r>
      <w:r>
        <w:rPr>
          <w:rFonts w:ascii="LM Sans 10" w:hAnsi="LM Sans 10"/>
          <w:b w:val="0"/>
          <w:color w:val="404040" w:themeColor="text1" w:themeTint="BF"/>
          <w:sz w:val="22"/>
          <w:szCs w:val="24"/>
        </w:rPr>
        <w:t>quate</w:t>
      </w:r>
      <w:r w:rsidR="006431E3" w:rsidRPr="006431E3">
        <w:rPr>
          <w:rFonts w:ascii="LM Sans 10" w:hAnsi="LM Sans 10"/>
          <w:b w:val="0"/>
          <w:color w:val="404040" w:themeColor="text1" w:themeTint="BF"/>
          <w:sz w:val="22"/>
          <w:szCs w:val="24"/>
        </w:rPr>
        <w:t xml:space="preserve"> background information, e.g., existing research, industry practices, and news </w:t>
      </w:r>
      <w:proofErr w:type="gramStart"/>
      <w:r w:rsidR="006431E3" w:rsidRPr="006431E3">
        <w:rPr>
          <w:rFonts w:ascii="LM Sans 10" w:hAnsi="LM Sans 10"/>
          <w:b w:val="0"/>
          <w:color w:val="404040" w:themeColor="text1" w:themeTint="BF"/>
          <w:sz w:val="22"/>
          <w:szCs w:val="24"/>
        </w:rPr>
        <w:t>articles</w:t>
      </w:r>
      <w:r w:rsidR="006431E3">
        <w:rPr>
          <w:rFonts w:ascii="LM Sans 10" w:hAnsi="LM Sans 10"/>
          <w:b w:val="0"/>
          <w:color w:val="404040" w:themeColor="text1" w:themeTint="BF"/>
          <w:sz w:val="22"/>
          <w:szCs w:val="24"/>
        </w:rPr>
        <w:t>;</w:t>
      </w:r>
      <w:proofErr w:type="gramEnd"/>
    </w:p>
    <w:p w14:paraId="594375E5" w14:textId="69769C2B" w:rsidR="008E303E" w:rsidRDefault="008E303E" w:rsidP="008E303E">
      <w:pPr>
        <w:pStyle w:val="Heading1"/>
        <w:numPr>
          <w:ilvl w:val="0"/>
          <w:numId w:val="44"/>
        </w:numPr>
        <w:rPr>
          <w:rFonts w:ascii="LM Sans 10" w:hAnsi="LM Sans 10"/>
          <w:b w:val="0"/>
          <w:bCs/>
          <w:color w:val="404040" w:themeColor="text1" w:themeTint="BF"/>
          <w:sz w:val="22"/>
          <w:szCs w:val="22"/>
        </w:rPr>
      </w:pPr>
      <w:r w:rsidRPr="008E303E">
        <w:rPr>
          <w:rFonts w:ascii="LM Sans 10" w:hAnsi="LM Sans 10"/>
          <w:b w:val="0"/>
          <w:bCs/>
          <w:color w:val="404040" w:themeColor="text1" w:themeTint="BF"/>
          <w:sz w:val="22"/>
          <w:szCs w:val="22"/>
        </w:rPr>
        <w:t>Identify data sources and define the hypotheses and scope of the problem;</w:t>
      </w:r>
      <w:r w:rsidR="00731F1B">
        <w:rPr>
          <w:rFonts w:ascii="LM Sans 10" w:hAnsi="LM Sans 10"/>
          <w:b w:val="0"/>
          <w:bCs/>
          <w:color w:val="404040" w:themeColor="text1" w:themeTint="BF"/>
          <w:sz w:val="22"/>
          <w:szCs w:val="22"/>
        </w:rPr>
        <w:t xml:space="preserve"> </w:t>
      </w:r>
      <w:r w:rsidR="00731F1B" w:rsidRPr="008E303E">
        <w:rPr>
          <w:rFonts w:ascii="LM Sans 10" w:hAnsi="LM Sans 10"/>
          <w:b w:val="0"/>
          <w:bCs/>
          <w:color w:val="404040" w:themeColor="text1" w:themeTint="BF"/>
          <w:sz w:val="22"/>
          <w:szCs w:val="22"/>
        </w:rPr>
        <w:t>and</w:t>
      </w:r>
    </w:p>
    <w:p w14:paraId="477938CA" w14:textId="664F6817" w:rsidR="008E303E" w:rsidRDefault="008E303E" w:rsidP="008E303E">
      <w:pPr>
        <w:pStyle w:val="Heading1"/>
        <w:numPr>
          <w:ilvl w:val="0"/>
          <w:numId w:val="44"/>
        </w:numPr>
        <w:rPr>
          <w:rFonts w:ascii="LM Sans 10" w:hAnsi="LM Sans 10"/>
          <w:b w:val="0"/>
          <w:bCs/>
          <w:color w:val="404040" w:themeColor="text1" w:themeTint="BF"/>
          <w:sz w:val="22"/>
          <w:szCs w:val="22"/>
        </w:rPr>
      </w:pPr>
      <w:r w:rsidRPr="008E303E">
        <w:rPr>
          <w:rFonts w:ascii="LM Sans 10" w:hAnsi="LM Sans 10"/>
          <w:b w:val="0"/>
          <w:bCs/>
          <w:color w:val="404040" w:themeColor="text1" w:themeTint="BF"/>
          <w:sz w:val="22"/>
          <w:szCs w:val="22"/>
        </w:rPr>
        <w:t>Learn how to apply the E/R diagram and the relational model for database design</w:t>
      </w:r>
      <w:r w:rsidR="00731F1B">
        <w:rPr>
          <w:rFonts w:ascii="LM Sans 10" w:hAnsi="LM Sans 10"/>
          <w:b w:val="0"/>
          <w:bCs/>
          <w:color w:val="404040" w:themeColor="text1" w:themeTint="BF"/>
          <w:sz w:val="22"/>
          <w:szCs w:val="22"/>
        </w:rPr>
        <w:t>.</w:t>
      </w:r>
      <w:r w:rsidRPr="008E303E">
        <w:rPr>
          <w:rFonts w:ascii="LM Sans 10" w:hAnsi="LM Sans 10"/>
          <w:b w:val="0"/>
          <w:bCs/>
          <w:color w:val="404040" w:themeColor="text1" w:themeTint="BF"/>
          <w:sz w:val="22"/>
          <w:szCs w:val="22"/>
        </w:rPr>
        <w:t xml:space="preserve"> </w:t>
      </w:r>
    </w:p>
    <w:p w14:paraId="7F15421F" w14:textId="48C60491" w:rsidR="008E303E" w:rsidRDefault="008E303E" w:rsidP="00F14DBD">
      <w:pPr>
        <w:pStyle w:val="Heading1"/>
        <w:rPr>
          <w:rFonts w:ascii="LM Sans 10" w:hAnsi="LM Sans 10"/>
        </w:rPr>
      </w:pPr>
    </w:p>
    <w:p w14:paraId="7BBD9031" w14:textId="067985F8" w:rsidR="008E303E" w:rsidRDefault="008E303E" w:rsidP="00F14DBD">
      <w:pPr>
        <w:pStyle w:val="Heading1"/>
        <w:rPr>
          <w:rFonts w:ascii="LM Sans 10" w:hAnsi="LM Sans 10"/>
        </w:rPr>
      </w:pPr>
      <w:r>
        <w:rPr>
          <w:rFonts w:ascii="LM Sans 10" w:hAnsi="LM Sans 10"/>
        </w:rPr>
        <w:t>Datasets</w:t>
      </w:r>
    </w:p>
    <w:p w14:paraId="786AD054" w14:textId="29E04633" w:rsidR="008E303E" w:rsidRPr="008E303E" w:rsidRDefault="008E303E" w:rsidP="008E303E">
      <w:pPr>
        <w:rPr>
          <w:rFonts w:ascii="LM Sans 10" w:hAnsi="LM Sans 10"/>
        </w:rPr>
      </w:pPr>
      <w:r>
        <w:rPr>
          <w:rFonts w:ascii="LM Sans 10" w:hAnsi="LM Sans 10"/>
        </w:rPr>
        <w:t xml:space="preserve">The teaching team prepared several datasets and presented them during Lecture 7, on Jan 26. You are </w:t>
      </w:r>
      <w:r w:rsidR="00A43A4D">
        <w:rPr>
          <w:rFonts w:ascii="LM Sans 10" w:hAnsi="LM Sans 10"/>
        </w:rPr>
        <w:t xml:space="preserve">encouraged </w:t>
      </w:r>
      <w:r>
        <w:rPr>
          <w:rFonts w:ascii="LM Sans 10" w:hAnsi="LM Sans 10"/>
        </w:rPr>
        <w:t xml:space="preserve">to </w:t>
      </w:r>
      <w:r w:rsidR="00A43A4D">
        <w:rPr>
          <w:rFonts w:ascii="LM Sans 10" w:hAnsi="LM Sans 10"/>
        </w:rPr>
        <w:t xml:space="preserve">use one of these </w:t>
      </w:r>
      <w:proofErr w:type="gramStart"/>
      <w:r w:rsidR="00A43A4D">
        <w:rPr>
          <w:rFonts w:ascii="LM Sans 10" w:hAnsi="LM Sans 10"/>
        </w:rPr>
        <w:t>datasets, but</w:t>
      </w:r>
      <w:proofErr w:type="gramEnd"/>
      <w:r w:rsidR="00A43A4D">
        <w:rPr>
          <w:rFonts w:ascii="LM Sans 10" w:hAnsi="LM Sans 10"/>
        </w:rPr>
        <w:t xml:space="preserve"> are also welcome to use datasets of your own interest, either from another class, from work, or from research. However, to work on datasets you already have experiences with, in this project your team must demo significant efforts beyond previous works.</w:t>
      </w:r>
      <w:r w:rsidR="003B478D">
        <w:rPr>
          <w:rFonts w:ascii="LM Sans 10" w:hAnsi="LM Sans 10"/>
        </w:rPr>
        <w:t xml:space="preserve"> Also, the teaching team kindly asks these datasets not to be distributed outside of class without permission.</w:t>
      </w:r>
    </w:p>
    <w:p w14:paraId="3EFFF604" w14:textId="77777777" w:rsidR="00A43A4D" w:rsidRPr="003556C6" w:rsidRDefault="00A43A4D" w:rsidP="00A43A4D">
      <w:pPr>
        <w:pStyle w:val="Heading1"/>
        <w:rPr>
          <w:rFonts w:ascii="LM Sans 10" w:hAnsi="LM Sans 10"/>
        </w:rPr>
      </w:pPr>
      <w:r w:rsidRPr="003556C6">
        <w:rPr>
          <w:rFonts w:ascii="LM Sans 10" w:hAnsi="LM Sans 10"/>
        </w:rPr>
        <w:t>Products and Requirements</w:t>
      </w:r>
    </w:p>
    <w:p w14:paraId="7C8DBFD5" w14:textId="047BA6E7" w:rsidR="00A43A4D" w:rsidRPr="003556C6" w:rsidRDefault="00A43A4D" w:rsidP="00A43A4D">
      <w:pPr>
        <w:rPr>
          <w:rFonts w:ascii="LM Sans 10" w:hAnsi="LM Sans 10"/>
        </w:rPr>
      </w:pPr>
      <w:r w:rsidRPr="003556C6">
        <w:rPr>
          <w:rFonts w:ascii="LM Sans 10" w:hAnsi="LM Sans 10"/>
        </w:rPr>
        <w:t xml:space="preserve">You need to deliver </w:t>
      </w:r>
      <w:r>
        <w:rPr>
          <w:rFonts w:ascii="LM Sans 10" w:hAnsi="LM Sans 10"/>
        </w:rPr>
        <w:t>one document</w:t>
      </w:r>
      <w:r w:rsidRPr="003556C6">
        <w:rPr>
          <w:rFonts w:ascii="LM Sans 10" w:hAnsi="LM Sans 10"/>
        </w:rPr>
        <w:t xml:space="preserve">: the project </w:t>
      </w:r>
      <w:r>
        <w:rPr>
          <w:rFonts w:ascii="LM Sans 10" w:hAnsi="LM Sans 10"/>
        </w:rPr>
        <w:t>proposal</w:t>
      </w:r>
      <w:r w:rsidRPr="003556C6">
        <w:rPr>
          <w:rFonts w:ascii="LM Sans 10" w:hAnsi="LM Sans 10"/>
        </w:rPr>
        <w:t xml:space="preserve">. </w:t>
      </w:r>
    </w:p>
    <w:p w14:paraId="5542B92F" w14:textId="46DCDBF8" w:rsidR="00D72CBA" w:rsidRDefault="00A43A4D" w:rsidP="00D72CBA">
      <w:pPr>
        <w:rPr>
          <w:rFonts w:ascii="LM Sans 10" w:hAnsi="LM Sans 10"/>
        </w:rPr>
      </w:pPr>
      <w:r>
        <w:rPr>
          <w:rFonts w:ascii="LM Sans 10" w:hAnsi="LM Sans 10"/>
        </w:rPr>
        <w:t>Th</w:t>
      </w:r>
      <w:r w:rsidR="00A06F6F">
        <w:rPr>
          <w:rFonts w:ascii="LM Sans 10" w:hAnsi="LM Sans 10"/>
        </w:rPr>
        <w:t>is</w:t>
      </w:r>
      <w:r>
        <w:rPr>
          <w:rFonts w:ascii="LM Sans 10" w:hAnsi="LM Sans 10"/>
        </w:rPr>
        <w:t xml:space="preserve"> proposal</w:t>
      </w:r>
      <w:r w:rsidRPr="003556C6">
        <w:rPr>
          <w:rFonts w:ascii="LM Sans 10" w:hAnsi="LM Sans 10"/>
        </w:rPr>
        <w:t xml:space="preserve"> must include:</w:t>
      </w:r>
    </w:p>
    <w:p w14:paraId="740B4141" w14:textId="573EB8E5" w:rsidR="00A06F6F" w:rsidRDefault="00A06F6F" w:rsidP="00D72CBA">
      <w:pPr>
        <w:pStyle w:val="ListParagraph"/>
        <w:numPr>
          <w:ilvl w:val="0"/>
          <w:numId w:val="46"/>
        </w:numPr>
        <w:rPr>
          <w:rFonts w:ascii="LM Sans 10" w:hAnsi="LM Sans 10"/>
        </w:rPr>
      </w:pPr>
      <w:r>
        <w:rPr>
          <w:rFonts w:ascii="LM Sans 10" w:hAnsi="LM Sans 10"/>
        </w:rPr>
        <w:t xml:space="preserve">Project background, motivation, and </w:t>
      </w:r>
      <w:proofErr w:type="gramStart"/>
      <w:r>
        <w:rPr>
          <w:rFonts w:ascii="LM Sans 10" w:hAnsi="LM Sans 10"/>
        </w:rPr>
        <w:t>goal;</w:t>
      </w:r>
      <w:proofErr w:type="gramEnd"/>
    </w:p>
    <w:p w14:paraId="1C48026F" w14:textId="6C5F857B" w:rsidR="00462A8B" w:rsidRPr="00462A8B" w:rsidRDefault="00462A8B" w:rsidP="00462A8B">
      <w:pPr>
        <w:pStyle w:val="ListParagraph"/>
        <w:numPr>
          <w:ilvl w:val="0"/>
          <w:numId w:val="46"/>
        </w:numPr>
        <w:rPr>
          <w:rFonts w:ascii="LM Sans 10" w:hAnsi="LM Sans 10"/>
        </w:rPr>
      </w:pPr>
      <w:r>
        <w:rPr>
          <w:rFonts w:ascii="LM Sans 10" w:hAnsi="LM Sans 10"/>
        </w:rPr>
        <w:t xml:space="preserve">Your hypotheses and the planned steps to reach your project </w:t>
      </w:r>
      <w:proofErr w:type="gramStart"/>
      <w:r>
        <w:rPr>
          <w:rFonts w:ascii="LM Sans 10" w:hAnsi="LM Sans 10"/>
        </w:rPr>
        <w:t>goal;</w:t>
      </w:r>
      <w:proofErr w:type="gramEnd"/>
    </w:p>
    <w:p w14:paraId="07D03036" w14:textId="5344D143" w:rsidR="00437411" w:rsidRPr="00437411" w:rsidRDefault="00437411" w:rsidP="00437411">
      <w:pPr>
        <w:pStyle w:val="ListParagraph"/>
        <w:numPr>
          <w:ilvl w:val="0"/>
          <w:numId w:val="46"/>
        </w:numPr>
        <w:rPr>
          <w:rFonts w:ascii="LM Sans 10" w:hAnsi="LM Sans 10"/>
        </w:rPr>
      </w:pPr>
      <w:r>
        <w:rPr>
          <w:rFonts w:ascii="LM Sans 10" w:hAnsi="LM Sans 10"/>
        </w:rPr>
        <w:t xml:space="preserve">Description of the chosen dataset(s) and related </w:t>
      </w:r>
      <w:r w:rsidRPr="00437411">
        <w:rPr>
          <w:rFonts w:ascii="LM Sans 10" w:hAnsi="LM Sans 10"/>
        </w:rPr>
        <w:t xml:space="preserve">data management plan, including </w:t>
      </w:r>
    </w:p>
    <w:p w14:paraId="4EB3BFFE" w14:textId="7059CC7E" w:rsidR="00B71940" w:rsidRDefault="0059538F" w:rsidP="00B71940">
      <w:pPr>
        <w:pStyle w:val="ListParagraph"/>
        <w:numPr>
          <w:ilvl w:val="1"/>
          <w:numId w:val="46"/>
        </w:numPr>
        <w:rPr>
          <w:rFonts w:ascii="LM Sans 10" w:hAnsi="LM Sans 10"/>
        </w:rPr>
      </w:pPr>
      <w:r w:rsidRPr="00B71940">
        <w:rPr>
          <w:rFonts w:ascii="LM Sans 10" w:hAnsi="LM Sans 10"/>
        </w:rPr>
        <w:t>A</w:t>
      </w:r>
      <w:r w:rsidR="00437411" w:rsidRPr="00B71940">
        <w:rPr>
          <w:rFonts w:ascii="LM Sans 10" w:hAnsi="LM Sans 10"/>
        </w:rPr>
        <w:t>ssumptions, if any, made in your design</w:t>
      </w:r>
      <w:r w:rsidRPr="00B71940">
        <w:rPr>
          <w:rFonts w:ascii="LM Sans 10" w:hAnsi="LM Sans 10"/>
        </w:rPr>
        <w:t xml:space="preserve">, resulting </w:t>
      </w:r>
      <w:r w:rsidR="00334AF5" w:rsidRPr="00B71940">
        <w:rPr>
          <w:rFonts w:ascii="LM Sans 10" w:hAnsi="LM Sans 10"/>
        </w:rPr>
        <w:t>E/R diagram</w:t>
      </w:r>
      <w:r w:rsidRPr="00B71940">
        <w:rPr>
          <w:rFonts w:ascii="LM Sans 10" w:hAnsi="LM Sans 10"/>
        </w:rPr>
        <w:t>,</w:t>
      </w:r>
      <w:r w:rsidR="00334AF5" w:rsidRPr="00B71940">
        <w:rPr>
          <w:rFonts w:ascii="LM Sans 10" w:hAnsi="LM Sans 10"/>
        </w:rPr>
        <w:t xml:space="preserve"> and relational schema for </w:t>
      </w:r>
      <w:r w:rsidR="00C41B87">
        <w:rPr>
          <w:rFonts w:ascii="LM Sans 10" w:hAnsi="LM Sans 10"/>
        </w:rPr>
        <w:t>the</w:t>
      </w:r>
      <w:r w:rsidR="00334AF5" w:rsidRPr="00B71940">
        <w:rPr>
          <w:rFonts w:ascii="LM Sans 10" w:hAnsi="LM Sans 10"/>
        </w:rPr>
        <w:t xml:space="preserve"> table</w:t>
      </w:r>
      <w:r w:rsidR="00C41B87">
        <w:rPr>
          <w:rFonts w:ascii="LM Sans 10" w:hAnsi="LM Sans 10"/>
        </w:rPr>
        <w:t>(s). What are the keys and constraints in the design</w:t>
      </w:r>
      <w:r w:rsidR="00495D9B">
        <w:rPr>
          <w:rFonts w:ascii="LM Sans 10" w:hAnsi="LM Sans 10"/>
        </w:rPr>
        <w:t>?</w:t>
      </w:r>
    </w:p>
    <w:p w14:paraId="043E3737" w14:textId="5261A5F4" w:rsidR="00B71940" w:rsidRDefault="0059538F" w:rsidP="00B71940">
      <w:pPr>
        <w:pStyle w:val="ListParagraph"/>
        <w:numPr>
          <w:ilvl w:val="1"/>
          <w:numId w:val="46"/>
        </w:numPr>
        <w:rPr>
          <w:rFonts w:ascii="LM Sans 10" w:hAnsi="LM Sans 10"/>
        </w:rPr>
      </w:pPr>
      <w:r w:rsidRPr="00B71940">
        <w:rPr>
          <w:rFonts w:ascii="LM Sans 10" w:hAnsi="LM Sans 10"/>
        </w:rPr>
        <w:t xml:space="preserve">Without checking detailed data, </w:t>
      </w:r>
      <w:r w:rsidR="00B71940">
        <w:rPr>
          <w:rFonts w:ascii="LM Sans 10" w:hAnsi="LM Sans 10"/>
        </w:rPr>
        <w:t>are your table(s)</w:t>
      </w:r>
      <w:r w:rsidR="00334AF5" w:rsidRPr="00B71940">
        <w:rPr>
          <w:rFonts w:ascii="LM Sans 10" w:hAnsi="LM Sans 10"/>
        </w:rPr>
        <w:t xml:space="preserve"> in BCNF? If not, </w:t>
      </w:r>
      <w:r w:rsidRPr="00B71940">
        <w:rPr>
          <w:rFonts w:ascii="LM Sans 10" w:hAnsi="LM Sans 10"/>
        </w:rPr>
        <w:t>does normalizing following the lecture make sense</w:t>
      </w:r>
      <w:r w:rsidR="00B71940">
        <w:rPr>
          <w:rFonts w:ascii="LM Sans 10" w:hAnsi="LM Sans 10"/>
        </w:rPr>
        <w:t xml:space="preserve"> on your data</w:t>
      </w:r>
      <w:r w:rsidRPr="00B71940">
        <w:rPr>
          <w:rFonts w:ascii="LM Sans 10" w:hAnsi="LM Sans 10"/>
        </w:rPr>
        <w:t>?</w:t>
      </w:r>
    </w:p>
    <w:p w14:paraId="5F76D242" w14:textId="1D488024" w:rsidR="00437411" w:rsidRDefault="00334AF5" w:rsidP="00B71940">
      <w:pPr>
        <w:pStyle w:val="ListParagraph"/>
        <w:numPr>
          <w:ilvl w:val="1"/>
          <w:numId w:val="46"/>
        </w:numPr>
        <w:rPr>
          <w:rFonts w:ascii="LM Sans 10" w:hAnsi="LM Sans 10"/>
        </w:rPr>
      </w:pPr>
      <w:r w:rsidRPr="00B71940">
        <w:rPr>
          <w:rFonts w:ascii="LM Sans 10" w:hAnsi="LM Sans 10"/>
        </w:rPr>
        <w:t xml:space="preserve">What anomalies might occur in your dataset and how do you plan to check and </w:t>
      </w:r>
      <w:r w:rsidR="0059538F" w:rsidRPr="00B71940">
        <w:rPr>
          <w:rFonts w:ascii="LM Sans 10" w:hAnsi="LM Sans 10"/>
        </w:rPr>
        <w:t>address them</w:t>
      </w:r>
      <w:r w:rsidRPr="00B71940">
        <w:rPr>
          <w:rFonts w:ascii="LM Sans 10" w:hAnsi="LM Sans 10"/>
        </w:rPr>
        <w:t>?</w:t>
      </w:r>
      <w:r w:rsidR="0080200C">
        <w:rPr>
          <w:rFonts w:ascii="LM Sans 10" w:hAnsi="LM Sans 10"/>
        </w:rPr>
        <w:t xml:space="preserve"> In other words, how do you plan to quality control your data?</w:t>
      </w:r>
    </w:p>
    <w:p w14:paraId="0168AA2B" w14:textId="5EE3E9D8" w:rsidR="005C2ECD" w:rsidRDefault="005C2ECD" w:rsidP="00B71940">
      <w:pPr>
        <w:pStyle w:val="ListParagraph"/>
        <w:numPr>
          <w:ilvl w:val="1"/>
          <w:numId w:val="46"/>
        </w:numPr>
        <w:rPr>
          <w:rFonts w:ascii="LM Sans 10" w:hAnsi="LM Sans 10"/>
        </w:rPr>
      </w:pPr>
      <w:r>
        <w:rPr>
          <w:rFonts w:ascii="LM Sans 10" w:hAnsi="LM Sans 10"/>
        </w:rPr>
        <w:t xml:space="preserve">Where and how does your team plan to </w:t>
      </w:r>
      <w:r w:rsidR="00FF6BD8">
        <w:rPr>
          <w:rFonts w:ascii="LM Sans 10" w:hAnsi="LM Sans 10"/>
        </w:rPr>
        <w:t xml:space="preserve">store the data </w:t>
      </w:r>
      <w:r w:rsidR="00444360">
        <w:rPr>
          <w:rFonts w:ascii="LM Sans 10" w:hAnsi="LM Sans 10"/>
        </w:rPr>
        <w:t xml:space="preserve">to facilitate your project </w:t>
      </w:r>
      <w:r w:rsidR="00462A8B">
        <w:rPr>
          <w:rFonts w:ascii="LM Sans 10" w:hAnsi="LM Sans 10"/>
        </w:rPr>
        <w:t>development</w:t>
      </w:r>
      <w:r w:rsidR="00444360">
        <w:rPr>
          <w:rFonts w:ascii="LM Sans 10" w:hAnsi="LM Sans 10"/>
        </w:rPr>
        <w:t>? Microsoft SQL server is an option, where the teaching team can create databases for your team.</w:t>
      </w:r>
    </w:p>
    <w:p w14:paraId="688EFF79" w14:textId="464F51AC" w:rsidR="00462A8B" w:rsidRDefault="00462A8B" w:rsidP="00B71940">
      <w:pPr>
        <w:pStyle w:val="ListParagraph"/>
        <w:numPr>
          <w:ilvl w:val="1"/>
          <w:numId w:val="46"/>
        </w:numPr>
        <w:rPr>
          <w:rFonts w:ascii="LM Sans 10" w:hAnsi="LM Sans 10"/>
        </w:rPr>
      </w:pPr>
      <w:r>
        <w:rPr>
          <w:rFonts w:ascii="LM Sans 10" w:hAnsi="LM Sans 10"/>
        </w:rPr>
        <w:t>How does your design support your analysis needs</w:t>
      </w:r>
      <w:r w:rsidR="00B933A9">
        <w:rPr>
          <w:rFonts w:ascii="LM Sans 10" w:hAnsi="LM Sans 10"/>
        </w:rPr>
        <w:t>?</w:t>
      </w:r>
      <w:r>
        <w:rPr>
          <w:rFonts w:ascii="LM Sans 10" w:hAnsi="LM Sans 10"/>
        </w:rPr>
        <w:t xml:space="preserve"> For example, if you are using HSIS data, does your design support </w:t>
      </w:r>
      <w:r w:rsidRPr="003556C6">
        <w:rPr>
          <w:rFonts w:ascii="LM Sans 10" w:hAnsi="LM Sans 10"/>
        </w:rPr>
        <w:t>aggregating accidents by road segments and surface/lighting conditions</w:t>
      </w:r>
      <w:r>
        <w:rPr>
          <w:rFonts w:ascii="LM Sans 10" w:hAnsi="LM Sans 10"/>
        </w:rPr>
        <w:t>?</w:t>
      </w:r>
    </w:p>
    <w:p w14:paraId="1F6A67C8" w14:textId="2F7A5F4E" w:rsidR="00BF31F9" w:rsidRPr="00B71940" w:rsidRDefault="00BF31F9" w:rsidP="00B71940">
      <w:pPr>
        <w:pStyle w:val="ListParagraph"/>
        <w:numPr>
          <w:ilvl w:val="1"/>
          <w:numId w:val="46"/>
        </w:numPr>
        <w:rPr>
          <w:rFonts w:ascii="LM Sans 10" w:hAnsi="LM Sans 10"/>
        </w:rPr>
      </w:pPr>
      <w:r>
        <w:rPr>
          <w:rFonts w:ascii="LM Sans 10" w:hAnsi="LM Sans 10"/>
        </w:rPr>
        <w:lastRenderedPageBreak/>
        <w:t xml:space="preserve">Does your design support </w:t>
      </w:r>
      <w:r w:rsidR="002C5841">
        <w:rPr>
          <w:rFonts w:ascii="LM Sans 10" w:hAnsi="LM Sans 10"/>
        </w:rPr>
        <w:t xml:space="preserve">data management over an extended </w:t>
      </w:r>
      <w:proofErr w:type="gramStart"/>
      <w:r w:rsidR="002C5841">
        <w:rPr>
          <w:rFonts w:ascii="LM Sans 10" w:hAnsi="LM Sans 10"/>
        </w:rPr>
        <w:t>period of time</w:t>
      </w:r>
      <w:proofErr w:type="gramEnd"/>
      <w:r>
        <w:rPr>
          <w:rFonts w:ascii="LM Sans 10" w:hAnsi="LM Sans 10"/>
        </w:rPr>
        <w:t xml:space="preserve">? Taking HSIS again as an example, </w:t>
      </w:r>
      <w:r w:rsidR="002C5841">
        <w:rPr>
          <w:rFonts w:ascii="LM Sans 10" w:hAnsi="LM Sans 10"/>
        </w:rPr>
        <w:t>does</w:t>
      </w:r>
      <w:r>
        <w:rPr>
          <w:rFonts w:ascii="LM Sans 10" w:hAnsi="LM Sans 10"/>
        </w:rPr>
        <w:t xml:space="preserve"> your design support </w:t>
      </w:r>
      <w:r w:rsidR="002C5841">
        <w:rPr>
          <w:rFonts w:ascii="LM Sans 10" w:hAnsi="LM Sans 10"/>
        </w:rPr>
        <w:t>inclusion</w:t>
      </w:r>
      <w:r>
        <w:rPr>
          <w:rFonts w:ascii="LM Sans 10" w:hAnsi="LM Sans 10"/>
        </w:rPr>
        <w:t xml:space="preserve"> of </w:t>
      </w:r>
      <w:r w:rsidR="002C5841">
        <w:rPr>
          <w:rFonts w:ascii="LM Sans 10" w:hAnsi="LM Sans 10"/>
        </w:rPr>
        <w:t xml:space="preserve">new </w:t>
      </w:r>
      <w:r w:rsidRPr="00BF31F9">
        <w:rPr>
          <w:rFonts w:ascii="LM Sans 10" w:hAnsi="LM Sans 10"/>
        </w:rPr>
        <w:t xml:space="preserve">roadway segments, accidents, and vehicles that </w:t>
      </w:r>
      <w:r w:rsidR="002C5841">
        <w:rPr>
          <w:rFonts w:ascii="LM Sans 10" w:hAnsi="LM Sans 10"/>
        </w:rPr>
        <w:t>can be added to the data in the future</w:t>
      </w:r>
      <w:r>
        <w:rPr>
          <w:rFonts w:ascii="LM Sans 10" w:hAnsi="LM Sans 10"/>
        </w:rPr>
        <w:t>?</w:t>
      </w:r>
    </w:p>
    <w:p w14:paraId="298C0164" w14:textId="4AEC2F12" w:rsidR="00D72CBA" w:rsidRDefault="00D72CBA" w:rsidP="00401510">
      <w:pPr>
        <w:pStyle w:val="ListParagraph"/>
        <w:numPr>
          <w:ilvl w:val="0"/>
          <w:numId w:val="46"/>
        </w:numPr>
        <w:rPr>
          <w:rFonts w:ascii="LM Sans 10" w:hAnsi="LM Sans 10"/>
        </w:rPr>
      </w:pPr>
      <w:r>
        <w:rPr>
          <w:rFonts w:ascii="LM Sans 10" w:hAnsi="LM Sans 10"/>
        </w:rPr>
        <w:t>Team members and corresponding duties</w:t>
      </w:r>
      <w:r w:rsidR="002E2534">
        <w:rPr>
          <w:rFonts w:ascii="LM Sans 10" w:hAnsi="LM Sans 10"/>
        </w:rPr>
        <w:t xml:space="preserve">. This is better discussed </w:t>
      </w:r>
      <w:r w:rsidR="00122AE5">
        <w:rPr>
          <w:rFonts w:ascii="LM Sans 10" w:hAnsi="LM Sans 10"/>
        </w:rPr>
        <w:t xml:space="preserve">and recorded </w:t>
      </w:r>
      <w:r w:rsidR="002E2534">
        <w:rPr>
          <w:rFonts w:ascii="LM Sans 10" w:hAnsi="LM Sans 10"/>
        </w:rPr>
        <w:t xml:space="preserve">earlier than </w:t>
      </w:r>
      <w:proofErr w:type="gramStart"/>
      <w:r w:rsidR="002E2534">
        <w:rPr>
          <w:rFonts w:ascii="LM Sans 10" w:hAnsi="LM Sans 10"/>
        </w:rPr>
        <w:t>later;</w:t>
      </w:r>
      <w:proofErr w:type="gramEnd"/>
    </w:p>
    <w:p w14:paraId="19391C50" w14:textId="710AEC68" w:rsidR="00A43A4D" w:rsidRPr="005D5A9E" w:rsidRDefault="002A7D28" w:rsidP="00A43A4D">
      <w:pPr>
        <w:pStyle w:val="ListParagraph"/>
        <w:numPr>
          <w:ilvl w:val="0"/>
          <w:numId w:val="46"/>
        </w:numPr>
        <w:rPr>
          <w:rFonts w:ascii="LM Sans 10" w:hAnsi="LM Sans 10"/>
        </w:rPr>
      </w:pPr>
      <w:r>
        <w:rPr>
          <w:rFonts w:ascii="LM Sans 10" w:hAnsi="LM Sans 10"/>
        </w:rPr>
        <w:t>Expected deliverable of data management,</w:t>
      </w:r>
      <w:r w:rsidR="00C510E5">
        <w:rPr>
          <w:rFonts w:ascii="LM Sans 10" w:hAnsi="LM Sans 10"/>
        </w:rPr>
        <w:t xml:space="preserve"> data ana</w:t>
      </w:r>
      <w:r w:rsidR="00821EA1">
        <w:rPr>
          <w:rFonts w:ascii="LM Sans 10" w:hAnsi="LM Sans 10"/>
        </w:rPr>
        <w:t>l</w:t>
      </w:r>
      <w:r w:rsidR="00C510E5">
        <w:rPr>
          <w:rFonts w:ascii="LM Sans 10" w:hAnsi="LM Sans 10"/>
        </w:rPr>
        <w:t>ysis, and final product.</w:t>
      </w:r>
    </w:p>
    <w:p w14:paraId="6E3DC84F" w14:textId="77777777" w:rsidR="0056514E" w:rsidRPr="003556C6" w:rsidRDefault="0056514E" w:rsidP="0056514E">
      <w:pPr>
        <w:pStyle w:val="Heading1"/>
        <w:rPr>
          <w:rFonts w:ascii="LM Sans 10" w:hAnsi="LM Sans 10"/>
        </w:rPr>
      </w:pPr>
      <w:r w:rsidRPr="003556C6">
        <w:rPr>
          <w:rFonts w:ascii="LM Sans 10" w:hAnsi="LM Sans 10"/>
        </w:rPr>
        <w:t>Hints</w:t>
      </w:r>
    </w:p>
    <w:p w14:paraId="533A674C" w14:textId="1338D9FF" w:rsidR="0056514E" w:rsidRDefault="0056514E" w:rsidP="0056514E">
      <w:pPr>
        <w:rPr>
          <w:rFonts w:ascii="LM Sans 10" w:hAnsi="LM Sans 10"/>
        </w:rPr>
      </w:pPr>
      <w:r w:rsidRPr="003556C6">
        <w:rPr>
          <w:rFonts w:ascii="LM Sans 10" w:hAnsi="LM Sans 10"/>
        </w:rPr>
        <w:t xml:space="preserve">Design considerations: </w:t>
      </w:r>
    </w:p>
    <w:p w14:paraId="0903B004" w14:textId="6D843728" w:rsidR="0056514E" w:rsidRDefault="0056514E" w:rsidP="0056514E">
      <w:pPr>
        <w:pStyle w:val="ListParagraph"/>
        <w:numPr>
          <w:ilvl w:val="0"/>
          <w:numId w:val="30"/>
        </w:numPr>
        <w:rPr>
          <w:rFonts w:ascii="LM Sans 10" w:hAnsi="LM Sans 10"/>
        </w:rPr>
      </w:pPr>
      <w:r w:rsidRPr="0056514E">
        <w:rPr>
          <w:rFonts w:ascii="LM Sans 10" w:hAnsi="LM Sans 10"/>
        </w:rPr>
        <w:t>Simplicity and applicability are very important features of a good database design. Please take data availability into account in your E/R diagram design and do not include unrealistic attributes.</w:t>
      </w:r>
    </w:p>
    <w:p w14:paraId="098267B3" w14:textId="77777777" w:rsidR="0056514E" w:rsidRDefault="0056514E" w:rsidP="0056514E">
      <w:pPr>
        <w:pStyle w:val="ListParagraph"/>
        <w:numPr>
          <w:ilvl w:val="0"/>
          <w:numId w:val="30"/>
        </w:numPr>
        <w:rPr>
          <w:rFonts w:ascii="LM Sans 10" w:hAnsi="LM Sans 10"/>
        </w:rPr>
      </w:pPr>
      <w:r w:rsidRPr="0056514E">
        <w:rPr>
          <w:rFonts w:ascii="LM Sans 10" w:hAnsi="LM Sans 10"/>
        </w:rPr>
        <w:t>A well-designed database should maximally eliminate data redundancy.</w:t>
      </w:r>
    </w:p>
    <w:p w14:paraId="1A0FB56E" w14:textId="44F787B1" w:rsidR="0056514E" w:rsidRDefault="0056514E" w:rsidP="0056514E">
      <w:pPr>
        <w:pStyle w:val="ListParagraph"/>
        <w:numPr>
          <w:ilvl w:val="0"/>
          <w:numId w:val="30"/>
        </w:numPr>
        <w:rPr>
          <w:rFonts w:ascii="LM Sans 10" w:hAnsi="LM Sans 10"/>
        </w:rPr>
      </w:pPr>
      <w:r w:rsidRPr="0056514E">
        <w:rPr>
          <w:rFonts w:ascii="LM Sans 10" w:hAnsi="LM Sans 10"/>
        </w:rPr>
        <w:t xml:space="preserve">Do not </w:t>
      </w:r>
      <w:r>
        <w:rPr>
          <w:rFonts w:ascii="LM Sans 10" w:hAnsi="LM Sans 10"/>
        </w:rPr>
        <w:t>worry about size of dataset during your design phase</w:t>
      </w:r>
      <w:r w:rsidRPr="0056514E">
        <w:rPr>
          <w:rFonts w:ascii="LM Sans 10" w:hAnsi="LM Sans 10"/>
        </w:rPr>
        <w:t xml:space="preserve">, you need only to consider what you </w:t>
      </w:r>
      <w:proofErr w:type="gramStart"/>
      <w:r>
        <w:rPr>
          <w:rFonts w:ascii="LM Sans 10" w:hAnsi="LM Sans 10"/>
        </w:rPr>
        <w:t>have</w:t>
      </w:r>
      <w:r w:rsidRPr="0056514E">
        <w:rPr>
          <w:rFonts w:ascii="LM Sans 10" w:hAnsi="LM Sans 10"/>
        </w:rPr>
        <w:t xml:space="preserve"> to</w:t>
      </w:r>
      <w:proofErr w:type="gramEnd"/>
      <w:r w:rsidRPr="0056514E">
        <w:rPr>
          <w:rFonts w:ascii="LM Sans 10" w:hAnsi="LM Sans 10"/>
        </w:rPr>
        <w:t xml:space="preserve"> represent in the database.</w:t>
      </w:r>
    </w:p>
    <w:p w14:paraId="671D6944" w14:textId="4F0F3E43" w:rsidR="0056514E" w:rsidRPr="0056514E" w:rsidRDefault="0056514E" w:rsidP="0056514E">
      <w:pPr>
        <w:pStyle w:val="ListParagraph"/>
        <w:numPr>
          <w:ilvl w:val="0"/>
          <w:numId w:val="30"/>
        </w:numPr>
        <w:rPr>
          <w:rFonts w:ascii="LM Sans 10" w:hAnsi="LM Sans 10"/>
        </w:rPr>
      </w:pPr>
      <w:r>
        <w:rPr>
          <w:rFonts w:ascii="LM Sans 10" w:hAnsi="LM Sans 10"/>
        </w:rPr>
        <w:t xml:space="preserve">It is totally okay if your design is not “complex” – </w:t>
      </w:r>
      <w:proofErr w:type="gramStart"/>
      <w:r>
        <w:rPr>
          <w:rFonts w:ascii="LM Sans 10" w:hAnsi="LM Sans 10"/>
        </w:rPr>
        <w:t>as long as</w:t>
      </w:r>
      <w:proofErr w:type="gramEnd"/>
      <w:r>
        <w:rPr>
          <w:rFonts w:ascii="LM Sans 10" w:hAnsi="LM Sans 10"/>
        </w:rPr>
        <w:t xml:space="preserve"> it represents your data well.</w:t>
      </w:r>
    </w:p>
    <w:p w14:paraId="634BCE7F" w14:textId="77777777" w:rsidR="0056514E" w:rsidRDefault="0056514E" w:rsidP="00F14DBD">
      <w:pPr>
        <w:pStyle w:val="Heading1"/>
        <w:rPr>
          <w:rFonts w:ascii="LM Sans 10" w:hAnsi="LM Sans 10"/>
        </w:rPr>
      </w:pPr>
    </w:p>
    <w:p w14:paraId="275FEA2F" w14:textId="73CDE242" w:rsidR="00F14DBD" w:rsidRPr="003556C6" w:rsidRDefault="00E75CC5" w:rsidP="00F14DBD">
      <w:pPr>
        <w:pStyle w:val="Heading1"/>
        <w:rPr>
          <w:rFonts w:ascii="LM Sans 10" w:hAnsi="LM Sans 10"/>
        </w:rPr>
      </w:pPr>
      <w:r>
        <w:rPr>
          <w:rFonts w:ascii="LM Sans 10" w:hAnsi="LM Sans 10"/>
        </w:rPr>
        <w:t>Dataset 1 – HSIS</w:t>
      </w:r>
      <w:r w:rsidR="006C059E">
        <w:rPr>
          <w:rFonts w:ascii="LM Sans 10" w:hAnsi="LM Sans 10"/>
        </w:rPr>
        <w:t xml:space="preserve"> (Highway Safety Information System)</w:t>
      </w:r>
    </w:p>
    <w:p w14:paraId="3292305E" w14:textId="7C89655E" w:rsidR="00F14DBD" w:rsidRPr="003556C6" w:rsidRDefault="00C26C63" w:rsidP="00F14DBD">
      <w:pPr>
        <w:rPr>
          <w:rFonts w:ascii="LM Sans 10" w:hAnsi="LM Sans 10"/>
        </w:rPr>
      </w:pPr>
      <w:r w:rsidRPr="00DA3A17">
        <w:rPr>
          <w:rFonts w:ascii="LM Sans 10" w:hAnsi="LM Sans 10"/>
          <w:b/>
          <w:bCs/>
        </w:rPr>
        <w:t>HSIS</w:t>
      </w:r>
      <w:r w:rsidR="00E75CC5" w:rsidRPr="00DA3A17">
        <w:rPr>
          <w:rFonts w:ascii="LM Sans 10" w:hAnsi="LM Sans 10"/>
        </w:rPr>
        <w:t xml:space="preserve"> </w:t>
      </w:r>
      <w:r w:rsidR="009C392B" w:rsidRPr="00DA3A17">
        <w:rPr>
          <w:rFonts w:ascii="LM Sans 10" w:hAnsi="LM Sans 10"/>
        </w:rPr>
        <w:t>data</w:t>
      </w:r>
      <w:r w:rsidR="00DA3A17">
        <w:rPr>
          <w:rFonts w:ascii="LM Sans 10" w:hAnsi="LM Sans 10"/>
        </w:rPr>
        <w:t xml:space="preserve"> (</w:t>
      </w:r>
      <w:hyperlink r:id="rId8" w:history="1">
        <w:r w:rsidR="00DA3A17" w:rsidRPr="00DA3A17">
          <w:rPr>
            <w:rStyle w:val="Hyperlink"/>
            <w:rFonts w:ascii="LM Sans 10" w:hAnsi="LM Sans 10"/>
          </w:rPr>
          <w:t>https://www.hsisinfo.org/guidebooks/washington.cfm</w:t>
        </w:r>
      </w:hyperlink>
      <w:r w:rsidR="00DA3A17">
        <w:rPr>
          <w:rFonts w:ascii="LM Sans 10" w:hAnsi="LM Sans 10"/>
        </w:rPr>
        <w:t>)</w:t>
      </w:r>
      <w:r w:rsidR="009C392B">
        <w:rPr>
          <w:rFonts w:ascii="LM Sans 10" w:hAnsi="LM Sans 10"/>
        </w:rPr>
        <w:t xml:space="preserve"> prepared </w:t>
      </w:r>
      <w:r w:rsidR="00DF2A34">
        <w:rPr>
          <w:rFonts w:ascii="LM Sans 10" w:hAnsi="LM Sans 10"/>
        </w:rPr>
        <w:t xml:space="preserve">by the teaching team </w:t>
      </w:r>
      <w:r w:rsidR="00E75CC5">
        <w:rPr>
          <w:rFonts w:ascii="LM Sans 10" w:hAnsi="LM Sans 10"/>
        </w:rPr>
        <w:t>is a dataset</w:t>
      </w:r>
      <w:r w:rsidR="00F14DBD" w:rsidRPr="003556C6">
        <w:rPr>
          <w:rFonts w:ascii="LM Sans 10" w:hAnsi="LM Sans 10"/>
        </w:rPr>
        <w:t xml:space="preserve"> for two-vehicle rear-end accidents on </w:t>
      </w:r>
      <w:r w:rsidR="00E75CC5">
        <w:rPr>
          <w:rFonts w:ascii="LM Sans 10" w:hAnsi="LM Sans 10"/>
        </w:rPr>
        <w:t xml:space="preserve">WA </w:t>
      </w:r>
      <w:r w:rsidR="00F14DBD" w:rsidRPr="003556C6">
        <w:rPr>
          <w:rFonts w:ascii="LM Sans 10" w:hAnsi="LM Sans 10"/>
        </w:rPr>
        <w:t>freeways (I-5, I-90, I-405, and SR-520).</w:t>
      </w:r>
      <w:r w:rsidR="00E75CC5">
        <w:rPr>
          <w:rFonts w:ascii="LM Sans 10" w:hAnsi="LM Sans 10"/>
        </w:rPr>
        <w:t xml:space="preserve"> </w:t>
      </w:r>
      <w:r w:rsidR="00F14DBD" w:rsidRPr="003556C6">
        <w:rPr>
          <w:rFonts w:ascii="LM Sans 10" w:hAnsi="LM Sans 10"/>
        </w:rPr>
        <w:t>The occurrence of a rear-end accident typically involves factors of road, driver, and vehicle categories</w:t>
      </w:r>
      <w:r w:rsidR="009C392B">
        <w:rPr>
          <w:rFonts w:ascii="LM Sans 10" w:hAnsi="LM Sans 10"/>
        </w:rPr>
        <w:t xml:space="preserve">, and </w:t>
      </w:r>
      <w:r w:rsidR="009C392B" w:rsidRPr="003556C6">
        <w:rPr>
          <w:rFonts w:ascii="LM Sans 10" w:hAnsi="LM Sans 10"/>
        </w:rPr>
        <w:t xml:space="preserve">there should be exactly one leading vehicle and one following vehicle involved. </w:t>
      </w:r>
      <w:r w:rsidR="00F14DBD" w:rsidRPr="003556C6">
        <w:rPr>
          <w:rFonts w:ascii="LM Sans 10" w:hAnsi="LM Sans 10"/>
        </w:rPr>
        <w:t>Here are some example factors of our interest from each category</w:t>
      </w:r>
      <w:r w:rsidR="00027600" w:rsidRPr="003556C6">
        <w:rPr>
          <w:rFonts w:ascii="LM Sans 10" w:hAnsi="LM Sans 10"/>
        </w:rPr>
        <w:t xml:space="preserve"> (note that these are not required fields in your database)</w:t>
      </w:r>
      <w:r w:rsidR="00F14DBD" w:rsidRPr="003556C6">
        <w:rPr>
          <w:rFonts w:ascii="LM Sans 10" w:hAnsi="LM Sans 10"/>
        </w:rPr>
        <w:t>:</w:t>
      </w:r>
    </w:p>
    <w:p w14:paraId="2D564564" w14:textId="126CEE02" w:rsidR="00F14DBD" w:rsidRPr="003556C6" w:rsidRDefault="00F14DBD" w:rsidP="008B7EB6">
      <w:pPr>
        <w:ind w:left="360"/>
        <w:rPr>
          <w:rFonts w:ascii="LM Sans 10" w:hAnsi="LM Sans 10"/>
        </w:rPr>
      </w:pPr>
      <w:r w:rsidRPr="003556C6">
        <w:rPr>
          <w:rFonts w:ascii="LM Sans 10" w:hAnsi="LM Sans 10"/>
          <w:b/>
        </w:rPr>
        <w:t>Road:</w:t>
      </w:r>
      <w:r w:rsidRPr="003556C6">
        <w:rPr>
          <w:rFonts w:ascii="LM Sans 10" w:hAnsi="LM Sans 10"/>
        </w:rPr>
        <w:t xml:space="preserve"> Type of Road, Road Surface Condition (rain, snow, dry, etc</w:t>
      </w:r>
      <w:r w:rsidR="0077589F">
        <w:rPr>
          <w:rFonts w:ascii="LM Sans 10" w:hAnsi="LM Sans 10"/>
        </w:rPr>
        <w:t>.</w:t>
      </w:r>
      <w:r w:rsidRPr="003556C6">
        <w:rPr>
          <w:rFonts w:ascii="LM Sans 10" w:hAnsi="LM Sans 10"/>
        </w:rPr>
        <w:t xml:space="preserve">), Road Surface Type (concrete, asphalt, </w:t>
      </w:r>
      <w:proofErr w:type="spellStart"/>
      <w:r w:rsidRPr="003556C6">
        <w:rPr>
          <w:rFonts w:ascii="LM Sans 10" w:hAnsi="LM Sans 10"/>
        </w:rPr>
        <w:t>etc</w:t>
      </w:r>
      <w:proofErr w:type="spellEnd"/>
      <w:r w:rsidRPr="003556C6">
        <w:rPr>
          <w:rFonts w:ascii="LM Sans 10" w:hAnsi="LM Sans 10"/>
        </w:rPr>
        <w:t xml:space="preserve">), Speed Limit, Lighting Condition, Number of Lanes, Annual Averaged Daily Traffic (AADT), etc. </w:t>
      </w:r>
    </w:p>
    <w:p w14:paraId="61B0CC7E" w14:textId="77777777" w:rsidR="00F14DBD" w:rsidRPr="003556C6" w:rsidRDefault="00F14DBD" w:rsidP="008B7EB6">
      <w:pPr>
        <w:ind w:left="360"/>
        <w:rPr>
          <w:rFonts w:ascii="LM Sans 10" w:hAnsi="LM Sans 10"/>
        </w:rPr>
      </w:pPr>
      <w:r w:rsidRPr="003556C6">
        <w:rPr>
          <w:rFonts w:ascii="LM Sans 10" w:hAnsi="LM Sans 10"/>
          <w:b/>
        </w:rPr>
        <w:t>Vehicle:</w:t>
      </w:r>
      <w:r w:rsidRPr="003556C6">
        <w:rPr>
          <w:rFonts w:ascii="LM Sans 10" w:hAnsi="LM Sans 10"/>
        </w:rPr>
        <w:t xml:space="preserve"> Type of Vehicle, Vehicle Condition, Number of People in</w:t>
      </w:r>
      <w:r w:rsidR="00394D28" w:rsidRPr="003556C6">
        <w:rPr>
          <w:rFonts w:ascii="LM Sans 10" w:hAnsi="LM Sans 10"/>
        </w:rPr>
        <w:t xml:space="preserve"> the</w:t>
      </w:r>
      <w:r w:rsidRPr="003556C6">
        <w:rPr>
          <w:rFonts w:ascii="LM Sans 10" w:hAnsi="LM Sans 10"/>
        </w:rPr>
        <w:t xml:space="preserve"> </w:t>
      </w:r>
      <w:r w:rsidR="008B7EB6" w:rsidRPr="003556C6">
        <w:rPr>
          <w:rFonts w:ascii="LM Sans 10" w:hAnsi="LM Sans 10"/>
        </w:rPr>
        <w:t>V</w:t>
      </w:r>
      <w:r w:rsidRPr="003556C6">
        <w:rPr>
          <w:rFonts w:ascii="LM Sans 10" w:hAnsi="LM Sans 10"/>
        </w:rPr>
        <w:t xml:space="preserve">ehicle, Movement, etc. </w:t>
      </w:r>
    </w:p>
    <w:p w14:paraId="56A1DC55" w14:textId="59B327BB" w:rsidR="00F14DBD" w:rsidRPr="003556C6" w:rsidRDefault="00F14DBD" w:rsidP="008B7EB6">
      <w:pPr>
        <w:ind w:left="360"/>
        <w:rPr>
          <w:rFonts w:ascii="LM Sans 10" w:hAnsi="LM Sans 10"/>
        </w:rPr>
      </w:pPr>
      <w:r w:rsidRPr="003556C6">
        <w:rPr>
          <w:rFonts w:ascii="LM Sans 10" w:hAnsi="LM Sans 10"/>
          <w:b/>
        </w:rPr>
        <w:t>Driver:</w:t>
      </w:r>
      <w:r w:rsidRPr="003556C6">
        <w:rPr>
          <w:rFonts w:ascii="LM Sans 10" w:hAnsi="LM Sans 10"/>
        </w:rPr>
        <w:t xml:space="preserve"> Age, </w:t>
      </w:r>
      <w:r w:rsidR="00E42180" w:rsidRPr="003556C6">
        <w:rPr>
          <w:rFonts w:ascii="LM Sans 10" w:hAnsi="LM Sans 10"/>
        </w:rPr>
        <w:t>Gender</w:t>
      </w:r>
      <w:r w:rsidRPr="003556C6">
        <w:rPr>
          <w:rFonts w:ascii="LM Sans 10" w:hAnsi="LM Sans 10"/>
        </w:rPr>
        <w:t>, Sobriety C</w:t>
      </w:r>
      <w:r w:rsidR="008B7EB6" w:rsidRPr="003556C6">
        <w:rPr>
          <w:rFonts w:ascii="LM Sans 10" w:hAnsi="LM Sans 10"/>
        </w:rPr>
        <w:t>ondition, etc.</w:t>
      </w:r>
    </w:p>
    <w:p w14:paraId="1A8E8B90" w14:textId="479F529E" w:rsidR="008B7EB6" w:rsidRPr="003556C6" w:rsidRDefault="0077589F" w:rsidP="008B7EB6">
      <w:pPr>
        <w:rPr>
          <w:rFonts w:ascii="LM Sans 10" w:hAnsi="LM Sans 10"/>
        </w:rPr>
      </w:pPr>
      <w:r w:rsidRPr="0077589F">
        <w:rPr>
          <w:rFonts w:ascii="LM Sans 10" w:hAnsi="LM Sans 10"/>
          <w:b/>
          <w:bCs/>
        </w:rPr>
        <w:t>A</w:t>
      </w:r>
      <w:r w:rsidR="008B7EB6" w:rsidRPr="0077589F">
        <w:rPr>
          <w:rFonts w:ascii="LM Sans 10" w:hAnsi="LM Sans 10"/>
          <w:b/>
          <w:bCs/>
        </w:rPr>
        <w:t>ttributes</w:t>
      </w:r>
      <w:r w:rsidR="008B7EB6" w:rsidRPr="003556C6">
        <w:rPr>
          <w:rFonts w:ascii="LM Sans 10" w:hAnsi="LM Sans 10"/>
        </w:rPr>
        <w:t>, such as accident case number (should be unique), occurrence time, severity, etc</w:t>
      </w:r>
      <w:r w:rsidR="00014B5E">
        <w:rPr>
          <w:rFonts w:ascii="LM Sans 10" w:hAnsi="LM Sans 10"/>
        </w:rPr>
        <w:t>.</w:t>
      </w:r>
      <w:r w:rsidR="008B7EB6" w:rsidRPr="003556C6">
        <w:rPr>
          <w:rFonts w:ascii="LM Sans 10" w:hAnsi="LM Sans 10"/>
        </w:rPr>
        <w:t>, are needed to describe a rear-end accident.</w:t>
      </w:r>
      <w:r w:rsidR="00E75CC5">
        <w:rPr>
          <w:rFonts w:ascii="LM Sans 10" w:hAnsi="LM Sans 10"/>
        </w:rPr>
        <w:t xml:space="preserve"> </w:t>
      </w:r>
      <w:r w:rsidR="00DC0AC0">
        <w:rPr>
          <w:rFonts w:ascii="LM Sans 10" w:hAnsi="LM Sans 10"/>
        </w:rPr>
        <w:t>While</w:t>
      </w:r>
      <w:r w:rsidR="00E75CC5">
        <w:rPr>
          <w:rFonts w:ascii="LM Sans 10" w:hAnsi="LM Sans 10"/>
        </w:rPr>
        <w:t xml:space="preserve"> </w:t>
      </w:r>
      <w:r w:rsidR="00DC0AC0">
        <w:rPr>
          <w:rFonts w:ascii="LM Sans 10" w:hAnsi="LM Sans 10"/>
        </w:rPr>
        <w:t xml:space="preserve">some other </w:t>
      </w:r>
      <w:r w:rsidR="00E75CC5">
        <w:rPr>
          <w:rFonts w:ascii="LM Sans 10" w:hAnsi="LM Sans 10"/>
        </w:rPr>
        <w:t xml:space="preserve">attributes are </w:t>
      </w:r>
      <w:r w:rsidR="00DC0AC0">
        <w:rPr>
          <w:rFonts w:ascii="LM Sans 10" w:hAnsi="LM Sans 10"/>
        </w:rPr>
        <w:t xml:space="preserve">also </w:t>
      </w:r>
      <w:r w:rsidR="00E75CC5">
        <w:rPr>
          <w:rFonts w:ascii="LM Sans 10" w:hAnsi="LM Sans 10"/>
        </w:rPr>
        <w:t xml:space="preserve">important, they are </w:t>
      </w:r>
      <w:r w:rsidR="00DC0AC0">
        <w:rPr>
          <w:rFonts w:ascii="LM Sans 10" w:hAnsi="LM Sans 10"/>
        </w:rPr>
        <w:t xml:space="preserve">not </w:t>
      </w:r>
      <w:r w:rsidR="00E75CC5">
        <w:rPr>
          <w:rFonts w:ascii="LM Sans 10" w:hAnsi="LM Sans 10"/>
        </w:rPr>
        <w:t xml:space="preserve">publicly accessible and </w:t>
      </w:r>
      <w:r w:rsidR="00DC0AC0">
        <w:rPr>
          <w:rFonts w:ascii="LM Sans 10" w:hAnsi="LM Sans 10"/>
        </w:rPr>
        <w:t xml:space="preserve">therefore not appropriate </w:t>
      </w:r>
      <w:r w:rsidR="00014B5E">
        <w:rPr>
          <w:rFonts w:ascii="LM Sans 10" w:hAnsi="LM Sans 10"/>
        </w:rPr>
        <w:t xml:space="preserve">to include in your design, e.g., people’s SSN and vehicle license </w:t>
      </w:r>
      <w:r w:rsidR="00FD0E49">
        <w:rPr>
          <w:rFonts w:ascii="LM Sans 10" w:hAnsi="LM Sans 10"/>
        </w:rPr>
        <w:t>plate number</w:t>
      </w:r>
      <w:r w:rsidR="00DC0AC0">
        <w:rPr>
          <w:rFonts w:ascii="LM Sans 10" w:hAnsi="LM Sans 10"/>
        </w:rPr>
        <w:t>.</w:t>
      </w:r>
    </w:p>
    <w:p w14:paraId="531BDE70" w14:textId="0653ECCD" w:rsidR="008B7EB6" w:rsidRPr="003556C6" w:rsidRDefault="0077589F" w:rsidP="008B7EB6">
      <w:pPr>
        <w:rPr>
          <w:rFonts w:ascii="LM Sans 10" w:hAnsi="LM Sans 10"/>
        </w:rPr>
      </w:pPr>
      <w:r w:rsidRPr="0077589F">
        <w:rPr>
          <w:rFonts w:ascii="LM Sans 10" w:hAnsi="LM Sans 10"/>
          <w:b/>
          <w:bCs/>
        </w:rPr>
        <w:t>Data</w:t>
      </w:r>
      <w:r>
        <w:rPr>
          <w:rFonts w:ascii="LM Sans 10" w:hAnsi="LM Sans 10"/>
        </w:rPr>
        <w:t xml:space="preserve"> </w:t>
      </w:r>
      <w:r w:rsidR="00606067">
        <w:rPr>
          <w:rFonts w:ascii="LM Sans 10" w:hAnsi="LM Sans 10"/>
        </w:rPr>
        <w:t>of t</w:t>
      </w:r>
      <w:r w:rsidR="00394D28" w:rsidRPr="003556C6">
        <w:rPr>
          <w:rFonts w:ascii="LM Sans 10" w:hAnsi="LM Sans 10"/>
        </w:rPr>
        <w:t>hree tables</w:t>
      </w:r>
      <w:r w:rsidR="008B7EB6" w:rsidRPr="003556C6">
        <w:rPr>
          <w:rFonts w:ascii="LM Sans 10" w:hAnsi="LM Sans 10"/>
        </w:rPr>
        <w:t xml:space="preserve"> (</w:t>
      </w:r>
      <w:r w:rsidR="00394D28" w:rsidRPr="003556C6">
        <w:rPr>
          <w:rFonts w:ascii="LM Sans 10" w:hAnsi="LM Sans 10"/>
        </w:rPr>
        <w:t>Accident, Road, Vehicle</w:t>
      </w:r>
      <w:r w:rsidR="008B7EB6" w:rsidRPr="003556C6">
        <w:rPr>
          <w:rFonts w:ascii="LM Sans 10" w:hAnsi="LM Sans 10"/>
        </w:rPr>
        <w:t>) are provided</w:t>
      </w:r>
      <w:r w:rsidR="00394D28" w:rsidRPr="003556C6">
        <w:rPr>
          <w:rFonts w:ascii="LM Sans 10" w:hAnsi="LM Sans 10"/>
        </w:rPr>
        <w:t>, each in a separate worksheet</w:t>
      </w:r>
      <w:r w:rsidR="008B7EB6" w:rsidRPr="003556C6">
        <w:rPr>
          <w:rFonts w:ascii="LM Sans 10" w:hAnsi="LM Sans 10"/>
        </w:rPr>
        <w:t xml:space="preserve">. All of them were </w:t>
      </w:r>
      <w:r w:rsidR="00606067">
        <w:rPr>
          <w:rFonts w:ascii="LM Sans 10" w:hAnsi="LM Sans 10"/>
        </w:rPr>
        <w:t>retrieved from the HSIS website and truncated</w:t>
      </w:r>
      <w:r w:rsidR="0067178E">
        <w:rPr>
          <w:rFonts w:ascii="LM Sans 10" w:hAnsi="LM Sans 10"/>
        </w:rPr>
        <w:t xml:space="preserve"> for this course</w:t>
      </w:r>
      <w:r w:rsidR="008B7EB6" w:rsidRPr="003556C6">
        <w:rPr>
          <w:rFonts w:ascii="LM Sans 10" w:hAnsi="LM Sans 10"/>
        </w:rPr>
        <w:t xml:space="preserve">. </w:t>
      </w:r>
    </w:p>
    <w:p w14:paraId="0B48C017" w14:textId="77777777" w:rsidR="0067178E" w:rsidRDefault="00394D28" w:rsidP="0067178E">
      <w:pPr>
        <w:pStyle w:val="ListParagraph"/>
        <w:numPr>
          <w:ilvl w:val="0"/>
          <w:numId w:val="47"/>
        </w:numPr>
        <w:rPr>
          <w:rFonts w:ascii="LM Sans 10" w:hAnsi="LM Sans 10"/>
        </w:rPr>
      </w:pPr>
      <w:r w:rsidRPr="0067178E">
        <w:rPr>
          <w:rFonts w:ascii="LM Sans 10" w:hAnsi="LM Sans 10"/>
        </w:rPr>
        <w:t>Accident</w:t>
      </w:r>
      <w:r w:rsidR="008B7EB6" w:rsidRPr="0067178E">
        <w:rPr>
          <w:rFonts w:ascii="LM Sans 10" w:hAnsi="LM Sans 10"/>
        </w:rPr>
        <w:t xml:space="preserve">: contains reported freeway accident data in Washington State in 2002. </w:t>
      </w:r>
    </w:p>
    <w:p w14:paraId="5942826C" w14:textId="77777777" w:rsidR="0067178E" w:rsidRDefault="00394D28" w:rsidP="0067178E">
      <w:pPr>
        <w:pStyle w:val="ListParagraph"/>
        <w:numPr>
          <w:ilvl w:val="0"/>
          <w:numId w:val="47"/>
        </w:numPr>
        <w:rPr>
          <w:rFonts w:ascii="LM Sans 10" w:hAnsi="LM Sans 10"/>
        </w:rPr>
      </w:pPr>
      <w:r w:rsidRPr="0067178E">
        <w:rPr>
          <w:rFonts w:ascii="LM Sans 10" w:hAnsi="LM Sans 10"/>
        </w:rPr>
        <w:t>Road</w:t>
      </w:r>
      <w:r w:rsidR="008B7EB6" w:rsidRPr="0067178E">
        <w:rPr>
          <w:rFonts w:ascii="LM Sans 10" w:hAnsi="LM Sans 10"/>
        </w:rPr>
        <w:t>: contains road geometry, lighting, AADT, and speed limit information for each roadway se</w:t>
      </w:r>
      <w:r w:rsidRPr="0067178E">
        <w:rPr>
          <w:rFonts w:ascii="LM Sans 10" w:hAnsi="LM Sans 10"/>
        </w:rPr>
        <w:t>ction of Washington freeways.</w:t>
      </w:r>
    </w:p>
    <w:p w14:paraId="6A89A8B1" w14:textId="45EE1258" w:rsidR="008B7EB6" w:rsidRPr="0067178E" w:rsidRDefault="00394D28" w:rsidP="0067178E">
      <w:pPr>
        <w:pStyle w:val="ListParagraph"/>
        <w:numPr>
          <w:ilvl w:val="0"/>
          <w:numId w:val="47"/>
        </w:numPr>
        <w:rPr>
          <w:rFonts w:ascii="LM Sans 10" w:hAnsi="LM Sans 10"/>
        </w:rPr>
      </w:pPr>
      <w:r w:rsidRPr="0067178E">
        <w:rPr>
          <w:rFonts w:ascii="LM Sans 10" w:hAnsi="LM Sans 10"/>
        </w:rPr>
        <w:t>Vehicle</w:t>
      </w:r>
      <w:r w:rsidR="008B7EB6" w:rsidRPr="0067178E">
        <w:rPr>
          <w:rFonts w:ascii="LM Sans 10" w:hAnsi="LM Sans 10"/>
        </w:rPr>
        <w:t xml:space="preserve">: contains data of vehicles and their drivers involved in </w:t>
      </w:r>
      <w:r w:rsidRPr="0067178E">
        <w:rPr>
          <w:rFonts w:ascii="LM Sans 10" w:hAnsi="LM Sans 10"/>
        </w:rPr>
        <w:t>the reported accidents</w:t>
      </w:r>
      <w:r w:rsidR="008B7EB6" w:rsidRPr="0067178E">
        <w:rPr>
          <w:rFonts w:ascii="LM Sans 10" w:hAnsi="LM Sans 10"/>
        </w:rPr>
        <w:t xml:space="preserve">. </w:t>
      </w:r>
    </w:p>
    <w:p w14:paraId="7F73AE68" w14:textId="2ECA86F3" w:rsidR="008921B0" w:rsidRDefault="000B29F0" w:rsidP="00B77ABB">
      <w:pPr>
        <w:rPr>
          <w:rFonts w:ascii="LM Sans 10" w:hAnsi="LM Sans 10"/>
        </w:rPr>
      </w:pPr>
      <w:r>
        <w:rPr>
          <w:rFonts w:ascii="LM Sans 10" w:hAnsi="LM Sans 10"/>
        </w:rPr>
        <w:lastRenderedPageBreak/>
        <w:t>We also provide a dictionary for this HSIS dataset</w:t>
      </w:r>
      <w:r w:rsidR="008727FF">
        <w:rPr>
          <w:rFonts w:ascii="LM Sans 10" w:hAnsi="LM Sans 10"/>
        </w:rPr>
        <w:t xml:space="preserve">, explaining </w:t>
      </w:r>
      <w:r w:rsidR="00B80F8C">
        <w:rPr>
          <w:rFonts w:ascii="LM Sans 10" w:hAnsi="LM Sans 10"/>
        </w:rPr>
        <w:t>what each attribute stands for</w:t>
      </w:r>
      <w:r w:rsidR="008727FF">
        <w:rPr>
          <w:rFonts w:ascii="LM Sans 10" w:hAnsi="LM Sans 10"/>
        </w:rPr>
        <w:t>.</w:t>
      </w:r>
      <w:r w:rsidR="00B80F8C">
        <w:rPr>
          <w:rFonts w:ascii="LM Sans 10" w:hAnsi="LM Sans 10"/>
        </w:rPr>
        <w:t xml:space="preserve"> Note that </w:t>
      </w:r>
      <w:r w:rsidR="00674383">
        <w:rPr>
          <w:rFonts w:ascii="LM Sans 10" w:hAnsi="LM Sans 10"/>
        </w:rPr>
        <w:t>since</w:t>
      </w:r>
      <w:r w:rsidR="00461E13">
        <w:rPr>
          <w:rFonts w:ascii="LM Sans 10" w:hAnsi="LM Sans 10"/>
        </w:rPr>
        <w:t xml:space="preserve"> HSIS includes many attributes, it is very likely that many of them are not worthy to be included in your </w:t>
      </w:r>
      <w:r w:rsidR="00472609">
        <w:rPr>
          <w:rFonts w:ascii="LM Sans 10" w:hAnsi="LM Sans 10"/>
        </w:rPr>
        <w:t>analysis</w:t>
      </w:r>
      <w:r w:rsidR="00B80F8C">
        <w:rPr>
          <w:rFonts w:ascii="LM Sans 10" w:hAnsi="LM Sans 10"/>
        </w:rPr>
        <w:t>.</w:t>
      </w:r>
    </w:p>
    <w:p w14:paraId="4530A671" w14:textId="484B4C11" w:rsidR="00472609" w:rsidRPr="003556C6" w:rsidRDefault="00472609" w:rsidP="00472609">
      <w:pPr>
        <w:pStyle w:val="Heading1"/>
        <w:rPr>
          <w:rFonts w:ascii="LM Sans 10" w:hAnsi="LM Sans 10"/>
        </w:rPr>
      </w:pPr>
      <w:r>
        <w:rPr>
          <w:rFonts w:ascii="LM Sans 10" w:hAnsi="LM Sans 10"/>
        </w:rPr>
        <w:t>Dataset 2 – NTD</w:t>
      </w:r>
      <w:r w:rsidR="0033691C">
        <w:rPr>
          <w:rFonts w:ascii="LM Sans 10" w:hAnsi="LM Sans 10"/>
        </w:rPr>
        <w:t xml:space="preserve"> (National Transit Database)</w:t>
      </w:r>
    </w:p>
    <w:p w14:paraId="2AA7DCC3" w14:textId="7C75642F" w:rsidR="00472609" w:rsidRDefault="002E0282" w:rsidP="00B77ABB">
      <w:pPr>
        <w:rPr>
          <w:rFonts w:ascii="LM Sans 10" w:hAnsi="LM Sans 10"/>
        </w:rPr>
      </w:pPr>
      <w:r w:rsidRPr="00DA3A17">
        <w:rPr>
          <w:rFonts w:ascii="LM Sans 10" w:hAnsi="LM Sans 10"/>
        </w:rPr>
        <w:t>NTD data</w:t>
      </w:r>
      <w:r w:rsidR="00DA3A17">
        <w:rPr>
          <w:rFonts w:ascii="LM Sans 10" w:hAnsi="LM Sans 10"/>
        </w:rPr>
        <w:t xml:space="preserve"> (</w:t>
      </w:r>
      <w:hyperlink r:id="rId9" w:history="1">
        <w:r w:rsidR="00DA3A17" w:rsidRPr="00DA3A17">
          <w:rPr>
            <w:rStyle w:val="Hyperlink"/>
            <w:rFonts w:ascii="LM Sans 10" w:hAnsi="LM Sans 10"/>
          </w:rPr>
          <w:t>https://www.transit.dot.gov/ntd/ntd-data</w:t>
        </w:r>
      </w:hyperlink>
      <w:r w:rsidR="00DA3A17">
        <w:rPr>
          <w:rFonts w:ascii="LM Sans 10" w:hAnsi="LM Sans 10"/>
        </w:rPr>
        <w:t>)</w:t>
      </w:r>
      <w:r>
        <w:rPr>
          <w:rFonts w:ascii="LM Sans 10" w:hAnsi="LM Sans 10"/>
        </w:rPr>
        <w:t xml:space="preserve"> </w:t>
      </w:r>
      <w:r w:rsidR="00E10DD7">
        <w:rPr>
          <w:rFonts w:ascii="LM Sans 10" w:hAnsi="LM Sans 10"/>
        </w:rPr>
        <w:t xml:space="preserve">prepared by the teaching team includes </w:t>
      </w:r>
      <w:r w:rsidR="005717AB">
        <w:rPr>
          <w:rFonts w:ascii="LM Sans 10" w:hAnsi="LM Sans 10"/>
        </w:rPr>
        <w:t xml:space="preserve">operational data </w:t>
      </w:r>
      <w:r w:rsidR="005717AB" w:rsidRPr="005717AB">
        <w:rPr>
          <w:rFonts w:ascii="LM Sans 10" w:hAnsi="LM Sans 10"/>
        </w:rPr>
        <w:t>for directly operated (DO) motor buses (MB)</w:t>
      </w:r>
      <w:r w:rsidR="00D520AD">
        <w:rPr>
          <w:rFonts w:ascii="LM Sans 10" w:hAnsi="LM Sans 10"/>
        </w:rPr>
        <w:t xml:space="preserve"> services reported by </w:t>
      </w:r>
      <w:r w:rsidR="00D520AD" w:rsidRPr="005717AB">
        <w:rPr>
          <w:rFonts w:ascii="LM Sans 10" w:hAnsi="LM Sans 10"/>
        </w:rPr>
        <w:t xml:space="preserve">agencies </w:t>
      </w:r>
      <w:r w:rsidR="00D520AD">
        <w:rPr>
          <w:rFonts w:ascii="LM Sans 10" w:hAnsi="LM Sans 10"/>
        </w:rPr>
        <w:t>nationwide</w:t>
      </w:r>
      <w:r w:rsidR="007F0A19">
        <w:rPr>
          <w:rFonts w:ascii="LM Sans 10" w:hAnsi="LM Sans 10"/>
        </w:rPr>
        <w:t>.</w:t>
      </w:r>
      <w:r w:rsidR="00695EE5">
        <w:rPr>
          <w:rFonts w:ascii="LM Sans 10" w:hAnsi="LM Sans 10"/>
        </w:rPr>
        <w:t xml:space="preserve"> </w:t>
      </w:r>
      <w:r w:rsidR="008F5085">
        <w:rPr>
          <w:rFonts w:ascii="LM Sans 10" w:hAnsi="LM Sans 10"/>
        </w:rPr>
        <w:t xml:space="preserve">Data from year 2015 to year 2019 are readily available. </w:t>
      </w:r>
      <w:r w:rsidR="00713CC6">
        <w:rPr>
          <w:rFonts w:ascii="LM Sans 10" w:hAnsi="LM Sans 10"/>
        </w:rPr>
        <w:t>This dataset contains multiple files that collectively contain agency profiles, employees, expenses, services, vehicles/fleets, and most importantly, safety &amp; security time</w:t>
      </w:r>
      <w:r w:rsidR="00FE54B4">
        <w:rPr>
          <w:rFonts w:ascii="LM Sans 10" w:hAnsi="LM Sans 10"/>
        </w:rPr>
        <w:t xml:space="preserve"> (SS)</w:t>
      </w:r>
      <w:r w:rsidR="00713CC6">
        <w:rPr>
          <w:rFonts w:ascii="LM Sans 10" w:hAnsi="LM Sans 10"/>
        </w:rPr>
        <w:t xml:space="preserve"> series data. Here are some example attributes in the dataset</w:t>
      </w:r>
      <w:r w:rsidR="000F5DB9">
        <w:rPr>
          <w:rFonts w:ascii="LM Sans 10" w:hAnsi="LM Sans 10"/>
        </w:rPr>
        <w:t xml:space="preserve"> (</w:t>
      </w:r>
      <w:r w:rsidR="00E846A8">
        <w:rPr>
          <w:rFonts w:ascii="LM Sans 10" w:hAnsi="LM Sans 10"/>
        </w:rPr>
        <w:t xml:space="preserve">please </w:t>
      </w:r>
      <w:r w:rsidR="000F5DB9">
        <w:rPr>
          <w:rFonts w:ascii="LM Sans 10" w:hAnsi="LM Sans 10"/>
        </w:rPr>
        <w:t>note this is by no means a complete list)</w:t>
      </w:r>
      <w:r w:rsidR="00713CC6">
        <w:rPr>
          <w:rFonts w:ascii="LM Sans 10" w:hAnsi="LM Sans 10"/>
        </w:rPr>
        <w:t>:</w:t>
      </w:r>
    </w:p>
    <w:p w14:paraId="39896C98" w14:textId="1C4EF2C0" w:rsidR="00713CC6" w:rsidRPr="003556C6" w:rsidRDefault="00713CC6" w:rsidP="00713CC6">
      <w:pPr>
        <w:ind w:left="360"/>
        <w:rPr>
          <w:rFonts w:ascii="LM Sans 10" w:hAnsi="LM Sans 10"/>
        </w:rPr>
      </w:pPr>
      <w:r>
        <w:rPr>
          <w:rFonts w:ascii="LM Sans 10" w:hAnsi="LM Sans 10"/>
          <w:b/>
        </w:rPr>
        <w:t>Agency profile</w:t>
      </w:r>
      <w:r w:rsidRPr="003556C6">
        <w:rPr>
          <w:rFonts w:ascii="LM Sans 10" w:hAnsi="LM Sans 10"/>
          <w:b/>
        </w:rPr>
        <w:t>:</w:t>
      </w:r>
      <w:r w:rsidRPr="003556C6">
        <w:rPr>
          <w:rFonts w:ascii="LM Sans 10" w:hAnsi="LM Sans 10"/>
        </w:rPr>
        <w:t xml:space="preserve"> </w:t>
      </w:r>
      <w:r>
        <w:rPr>
          <w:rFonts w:ascii="LM Sans 10" w:hAnsi="LM Sans 10"/>
        </w:rPr>
        <w:t>NTD ID, agency name, service area sq miles, service area pop, primary UZA (urbanized areas)</w:t>
      </w:r>
      <w:r w:rsidR="008D243D">
        <w:rPr>
          <w:rFonts w:ascii="LM Sans 10" w:hAnsi="LM Sans 10"/>
        </w:rPr>
        <w:t>, and other attributes of the associated UZA.</w:t>
      </w:r>
    </w:p>
    <w:p w14:paraId="2179EBA3" w14:textId="77306FD2" w:rsidR="000F5DB9" w:rsidRDefault="000F5DB9" w:rsidP="000F5DB9">
      <w:pPr>
        <w:ind w:left="360"/>
        <w:rPr>
          <w:rFonts w:ascii="LM Sans 10" w:hAnsi="LM Sans 10"/>
        </w:rPr>
      </w:pPr>
      <w:r>
        <w:rPr>
          <w:rFonts w:ascii="LM Sans 10" w:hAnsi="LM Sans 10"/>
          <w:b/>
        </w:rPr>
        <w:t>Service</w:t>
      </w:r>
      <w:r w:rsidR="00713CC6" w:rsidRPr="003556C6">
        <w:rPr>
          <w:rFonts w:ascii="LM Sans 10" w:hAnsi="LM Sans 10"/>
          <w:b/>
        </w:rPr>
        <w:t>:</w:t>
      </w:r>
      <w:r w:rsidR="00713CC6" w:rsidRPr="003556C6">
        <w:rPr>
          <w:rFonts w:ascii="LM Sans 10" w:hAnsi="LM Sans 10"/>
        </w:rPr>
        <w:t xml:space="preserve"> </w:t>
      </w:r>
      <w:r w:rsidR="005332B8">
        <w:rPr>
          <w:rFonts w:ascii="LM Sans 10" w:hAnsi="LM Sans 10"/>
        </w:rPr>
        <w:t xml:space="preserve">NTD ID, </w:t>
      </w:r>
      <w:r w:rsidR="00AB4D20">
        <w:rPr>
          <w:rFonts w:ascii="LM Sans 10" w:hAnsi="LM Sans 10"/>
        </w:rPr>
        <w:t>Mode=’MB’, TOS=’DO’</w:t>
      </w:r>
      <w:r>
        <w:rPr>
          <w:rFonts w:ascii="LM Sans 10" w:hAnsi="LM Sans 10"/>
        </w:rPr>
        <w:t>, Time Period, Vehicle Operated in/ Available for Max Service</w:t>
      </w:r>
      <w:r w:rsidR="002C5231">
        <w:rPr>
          <w:rFonts w:ascii="LM Sans 10" w:hAnsi="LM Sans 10"/>
        </w:rPr>
        <w:t xml:space="preserve"> (VOMS, VAMS)</w:t>
      </w:r>
      <w:r>
        <w:rPr>
          <w:rFonts w:ascii="LM Sans 10" w:hAnsi="LM Sans 10"/>
        </w:rPr>
        <w:t>, revenue miles, deadhead miles, revenue hours, deadhead hours</w:t>
      </w:r>
    </w:p>
    <w:p w14:paraId="2C7C0CA7" w14:textId="57103E66" w:rsidR="00713CC6" w:rsidRDefault="00FE54B4" w:rsidP="000F5DB9">
      <w:pPr>
        <w:ind w:left="360"/>
        <w:rPr>
          <w:rFonts w:ascii="LM Sans 10" w:hAnsi="LM Sans 10"/>
        </w:rPr>
      </w:pPr>
      <w:r>
        <w:rPr>
          <w:rFonts w:ascii="LM Sans 10" w:hAnsi="LM Sans 10"/>
          <w:b/>
        </w:rPr>
        <w:t>S</w:t>
      </w:r>
      <w:r w:rsidR="00463531">
        <w:rPr>
          <w:rFonts w:ascii="LM Sans 10" w:hAnsi="LM Sans 10"/>
          <w:b/>
        </w:rPr>
        <w:t>S</w:t>
      </w:r>
      <w:r w:rsidR="00713CC6" w:rsidRPr="003556C6">
        <w:rPr>
          <w:rFonts w:ascii="LM Sans 10" w:hAnsi="LM Sans 10"/>
          <w:b/>
        </w:rPr>
        <w:t>:</w:t>
      </w:r>
      <w:r w:rsidR="00713CC6" w:rsidRPr="003556C6">
        <w:rPr>
          <w:rFonts w:ascii="LM Sans 10" w:hAnsi="LM Sans 10"/>
        </w:rPr>
        <w:t xml:space="preserve"> </w:t>
      </w:r>
      <w:r w:rsidR="00393746">
        <w:rPr>
          <w:rFonts w:ascii="LM Sans 10" w:hAnsi="LM Sans 10"/>
        </w:rPr>
        <w:t>NTD ID, Mode</w:t>
      </w:r>
      <w:r w:rsidR="00BF6FCD">
        <w:rPr>
          <w:rFonts w:ascii="LM Sans 10" w:hAnsi="LM Sans 10"/>
        </w:rPr>
        <w:t>=</w:t>
      </w:r>
      <w:r w:rsidR="00AB4D20">
        <w:rPr>
          <w:rFonts w:ascii="LM Sans 10" w:hAnsi="LM Sans 10"/>
        </w:rPr>
        <w:t>’</w:t>
      </w:r>
      <w:r w:rsidR="00BF6FCD">
        <w:rPr>
          <w:rFonts w:ascii="LM Sans 10" w:hAnsi="LM Sans 10"/>
        </w:rPr>
        <w:t>MB</w:t>
      </w:r>
      <w:r w:rsidR="00AB4D20">
        <w:rPr>
          <w:rFonts w:ascii="LM Sans 10" w:hAnsi="LM Sans 10"/>
        </w:rPr>
        <w:t>’</w:t>
      </w:r>
      <w:r w:rsidR="00393746">
        <w:rPr>
          <w:rFonts w:ascii="LM Sans 10" w:hAnsi="LM Sans 10"/>
        </w:rPr>
        <w:t>, TOS</w:t>
      </w:r>
      <w:r w:rsidR="00BF6FCD">
        <w:rPr>
          <w:rFonts w:ascii="LM Sans 10" w:hAnsi="LM Sans 10"/>
        </w:rPr>
        <w:t>=</w:t>
      </w:r>
      <w:r w:rsidR="00AB4D20">
        <w:rPr>
          <w:rFonts w:ascii="LM Sans 10" w:hAnsi="LM Sans 10"/>
        </w:rPr>
        <w:t>’</w:t>
      </w:r>
      <w:r w:rsidR="00BF6FCD">
        <w:rPr>
          <w:rFonts w:ascii="LM Sans 10" w:hAnsi="LM Sans 10"/>
        </w:rPr>
        <w:t>DO</w:t>
      </w:r>
      <w:r w:rsidR="00AB4D20">
        <w:rPr>
          <w:rFonts w:ascii="LM Sans 10" w:hAnsi="LM Sans 10"/>
        </w:rPr>
        <w:t>’</w:t>
      </w:r>
      <w:r w:rsidR="00446769">
        <w:rPr>
          <w:rFonts w:ascii="LM Sans 10" w:hAnsi="LM Sans 10"/>
        </w:rPr>
        <w:t xml:space="preserve">, </w:t>
      </w:r>
      <w:r w:rsidR="00BB0185">
        <w:rPr>
          <w:rFonts w:ascii="LM Sans 10" w:hAnsi="LM Sans 10"/>
        </w:rPr>
        <w:t xml:space="preserve">total </w:t>
      </w:r>
      <w:r w:rsidR="00446769" w:rsidRPr="00355B40">
        <w:rPr>
          <w:rFonts w:ascii="LM Sans 10" w:hAnsi="LM Sans 10"/>
          <w:u w:val="single"/>
        </w:rPr>
        <w:t>aggregated</w:t>
      </w:r>
      <w:r w:rsidR="00446769">
        <w:rPr>
          <w:rFonts w:ascii="LM Sans 10" w:hAnsi="LM Sans 10"/>
        </w:rPr>
        <w:t xml:space="preserve"> counts of injuries and fatalities</w:t>
      </w:r>
    </w:p>
    <w:p w14:paraId="7BDA6C21" w14:textId="0C89A0E5" w:rsidR="00397DEE" w:rsidRDefault="006236F2" w:rsidP="000F5DB9">
      <w:pPr>
        <w:ind w:left="360"/>
        <w:rPr>
          <w:rFonts w:ascii="LM Sans 10" w:hAnsi="LM Sans 10"/>
        </w:rPr>
      </w:pPr>
      <w:r w:rsidRPr="00BB0185">
        <w:rPr>
          <w:rFonts w:ascii="LM Sans 10" w:hAnsi="LM Sans 10"/>
          <w:b/>
          <w:bCs/>
        </w:rPr>
        <w:t>SS major</w:t>
      </w:r>
      <w:r>
        <w:rPr>
          <w:rFonts w:ascii="LM Sans 10" w:hAnsi="LM Sans 10"/>
        </w:rPr>
        <w:t>:</w:t>
      </w:r>
      <w:r w:rsidR="00BB0185" w:rsidRPr="00BB0185">
        <w:rPr>
          <w:rFonts w:ascii="LM Sans 10" w:hAnsi="LM Sans 10"/>
        </w:rPr>
        <w:t xml:space="preserve"> </w:t>
      </w:r>
      <w:r w:rsidR="00BB0185">
        <w:rPr>
          <w:rFonts w:ascii="LM Sans 10" w:hAnsi="LM Sans 10"/>
        </w:rPr>
        <w:t xml:space="preserve">NTD ID, </w:t>
      </w:r>
      <w:r w:rsidR="00BF6FCD">
        <w:rPr>
          <w:rFonts w:ascii="LM Sans 10" w:hAnsi="LM Sans 10"/>
        </w:rPr>
        <w:t>Mode=</w:t>
      </w:r>
      <w:r w:rsidR="00AB4D20">
        <w:rPr>
          <w:rFonts w:ascii="LM Sans 10" w:hAnsi="LM Sans 10"/>
        </w:rPr>
        <w:t>’</w:t>
      </w:r>
      <w:r w:rsidR="00BF6FCD">
        <w:rPr>
          <w:rFonts w:ascii="LM Sans 10" w:hAnsi="LM Sans 10"/>
        </w:rPr>
        <w:t>MB</w:t>
      </w:r>
      <w:r w:rsidR="00AB4D20">
        <w:rPr>
          <w:rFonts w:ascii="LM Sans 10" w:hAnsi="LM Sans 10"/>
        </w:rPr>
        <w:t>’</w:t>
      </w:r>
      <w:r w:rsidR="00BF6FCD">
        <w:rPr>
          <w:rFonts w:ascii="LM Sans 10" w:hAnsi="LM Sans 10"/>
        </w:rPr>
        <w:t>, TOS=</w:t>
      </w:r>
      <w:r w:rsidR="00AB4D20">
        <w:rPr>
          <w:rFonts w:ascii="LM Sans 10" w:hAnsi="LM Sans 10"/>
        </w:rPr>
        <w:t>’</w:t>
      </w:r>
      <w:r w:rsidR="00BF6FCD">
        <w:rPr>
          <w:rFonts w:ascii="LM Sans 10" w:hAnsi="LM Sans 10"/>
        </w:rPr>
        <w:t>DO</w:t>
      </w:r>
      <w:r w:rsidR="00AB4D20">
        <w:rPr>
          <w:rFonts w:ascii="LM Sans 10" w:hAnsi="LM Sans 10"/>
        </w:rPr>
        <w:t>’</w:t>
      </w:r>
      <w:r w:rsidR="00BB0185">
        <w:rPr>
          <w:rFonts w:ascii="LM Sans 10" w:hAnsi="LM Sans 10"/>
        </w:rPr>
        <w:t xml:space="preserve">, </w:t>
      </w:r>
      <w:r w:rsidR="00BB0185" w:rsidRPr="00355B40">
        <w:rPr>
          <w:rFonts w:ascii="LM Sans 10" w:hAnsi="LM Sans 10"/>
          <w:u w:val="single"/>
        </w:rPr>
        <w:t>aggregated</w:t>
      </w:r>
      <w:r w:rsidR="00BB0185">
        <w:rPr>
          <w:rFonts w:ascii="LM Sans 10" w:hAnsi="LM Sans 10"/>
        </w:rPr>
        <w:t xml:space="preserve"> counts of injuries and fatalities for major events only</w:t>
      </w:r>
    </w:p>
    <w:p w14:paraId="2D6D1BB0" w14:textId="140800B7" w:rsidR="00355B40" w:rsidRDefault="00355B40" w:rsidP="000F5DB9">
      <w:pPr>
        <w:ind w:left="360"/>
        <w:rPr>
          <w:rFonts w:ascii="LM Sans 10" w:hAnsi="LM Sans 10"/>
        </w:rPr>
      </w:pPr>
      <w:r w:rsidRPr="00B30C29">
        <w:rPr>
          <w:rFonts w:ascii="LM Sans 10" w:hAnsi="LM Sans 10"/>
          <w:b/>
          <w:bCs/>
        </w:rPr>
        <w:t>SS major event detail</w:t>
      </w:r>
      <w:r>
        <w:rPr>
          <w:rFonts w:ascii="LM Sans 10" w:hAnsi="LM Sans 10"/>
        </w:rPr>
        <w:t xml:space="preserve">: </w:t>
      </w:r>
      <w:r w:rsidR="00B30C29">
        <w:rPr>
          <w:rFonts w:ascii="LM Sans 10" w:hAnsi="LM Sans 10"/>
        </w:rPr>
        <w:t xml:space="preserve">NTD ID, </w:t>
      </w:r>
      <w:r w:rsidR="00C5709E">
        <w:rPr>
          <w:rFonts w:ascii="LM Sans 10" w:hAnsi="LM Sans 10"/>
        </w:rPr>
        <w:t>Mode=MB, TOS=DO</w:t>
      </w:r>
      <w:r w:rsidR="00B30C29">
        <w:rPr>
          <w:rFonts w:ascii="LM Sans 10" w:hAnsi="LM Sans 10"/>
        </w:rPr>
        <w:t>, detailed record per event (incident time, event type, property damage, location type, weather, lighting, vehicle action, injuries/fatalities)</w:t>
      </w:r>
    </w:p>
    <w:p w14:paraId="07E9C093" w14:textId="3CD65C97" w:rsidR="00ED5EF8" w:rsidRDefault="00495D80" w:rsidP="006236F2">
      <w:pPr>
        <w:rPr>
          <w:rFonts w:ascii="LM Sans 10" w:hAnsi="LM Sans 10"/>
        </w:rPr>
      </w:pPr>
      <w:r>
        <w:rPr>
          <w:rFonts w:ascii="LM Sans 10" w:hAnsi="LM Sans 10"/>
        </w:rPr>
        <w:t xml:space="preserve">Project teams are also </w:t>
      </w:r>
      <w:r w:rsidR="00491285">
        <w:rPr>
          <w:rFonts w:ascii="LM Sans 10" w:hAnsi="LM Sans 10"/>
        </w:rPr>
        <w:t>welcomed</w:t>
      </w:r>
      <w:r>
        <w:rPr>
          <w:rFonts w:ascii="LM Sans 10" w:hAnsi="LM Sans 10"/>
        </w:rPr>
        <w:t xml:space="preserve"> to </w:t>
      </w:r>
      <w:r w:rsidR="00E81BF0">
        <w:rPr>
          <w:rFonts w:ascii="LM Sans 10" w:hAnsi="LM Sans 10"/>
        </w:rPr>
        <w:t xml:space="preserve">talk to </w:t>
      </w:r>
      <w:r w:rsidR="00491285">
        <w:rPr>
          <w:rFonts w:ascii="LM Sans 10" w:hAnsi="LM Sans 10"/>
        </w:rPr>
        <w:t xml:space="preserve">the teaching team on their interest in </w:t>
      </w:r>
      <w:r w:rsidR="00E81BF0">
        <w:rPr>
          <w:rFonts w:ascii="LM Sans 10" w:hAnsi="LM Sans 10"/>
        </w:rPr>
        <w:t>other modes of transport</w:t>
      </w:r>
      <w:r>
        <w:rPr>
          <w:rFonts w:ascii="LM Sans 10" w:hAnsi="LM Sans 10"/>
        </w:rPr>
        <w:t>.</w:t>
      </w:r>
    </w:p>
    <w:p w14:paraId="1DBF3D23" w14:textId="0423F11B" w:rsidR="00ED5EF8" w:rsidRPr="003556C6" w:rsidRDefault="00ED5EF8" w:rsidP="00ED5EF8">
      <w:pPr>
        <w:pStyle w:val="Heading1"/>
        <w:rPr>
          <w:rFonts w:ascii="LM Sans 10" w:hAnsi="LM Sans 10"/>
        </w:rPr>
      </w:pPr>
      <w:r>
        <w:rPr>
          <w:rFonts w:ascii="LM Sans 10" w:hAnsi="LM Sans 10"/>
        </w:rPr>
        <w:t>Dataset 3 – </w:t>
      </w:r>
      <w:r w:rsidR="00321B7D">
        <w:rPr>
          <w:rFonts w:ascii="LM Sans 10" w:hAnsi="LM Sans 10"/>
        </w:rPr>
        <w:t>loop detector data</w:t>
      </w:r>
      <w:r>
        <w:rPr>
          <w:rFonts w:ascii="LM Sans 10" w:hAnsi="LM Sans 10"/>
        </w:rPr>
        <w:t xml:space="preserve"> </w:t>
      </w:r>
    </w:p>
    <w:p w14:paraId="722485FA" w14:textId="6148E863" w:rsidR="00D3196C" w:rsidRPr="00D3196C" w:rsidRDefault="00E72C52" w:rsidP="00D3196C">
      <w:pPr>
        <w:rPr>
          <w:rFonts w:ascii="LM Sans 10" w:hAnsi="LM Sans 10"/>
        </w:rPr>
      </w:pPr>
      <w:r w:rsidRPr="00E72C52">
        <w:rPr>
          <w:rFonts w:ascii="LM Sans 10" w:hAnsi="LM Sans 10"/>
        </w:rPr>
        <w:t xml:space="preserve">Loop </w:t>
      </w:r>
      <w:r>
        <w:rPr>
          <w:rFonts w:ascii="LM Sans 10" w:hAnsi="LM Sans 10"/>
        </w:rPr>
        <w:t xml:space="preserve">detector data is a classic </w:t>
      </w:r>
      <w:r w:rsidR="00931AD5">
        <w:rPr>
          <w:rFonts w:ascii="LM Sans 10" w:hAnsi="LM Sans 10"/>
        </w:rPr>
        <w:t xml:space="preserve">and important </w:t>
      </w:r>
      <w:r>
        <w:rPr>
          <w:rFonts w:ascii="LM Sans 10" w:hAnsi="LM Sans 10"/>
        </w:rPr>
        <w:t>source for transportation research</w:t>
      </w:r>
      <w:r w:rsidR="00003908">
        <w:rPr>
          <w:rFonts w:ascii="LM Sans 10" w:hAnsi="LM Sans 10"/>
        </w:rPr>
        <w:t xml:space="preserve"> and applications. Washington State Department of Transportation</w:t>
      </w:r>
      <w:r w:rsidR="0057012E">
        <w:rPr>
          <w:rFonts w:ascii="LM Sans 10" w:hAnsi="LM Sans 10"/>
        </w:rPr>
        <w:t xml:space="preserve"> (WSDOT)</w:t>
      </w:r>
      <w:r w:rsidR="00003908">
        <w:rPr>
          <w:rFonts w:ascii="LM Sans 10" w:hAnsi="LM Sans 10"/>
        </w:rPr>
        <w:t xml:space="preserve"> has a copy of loop detector data of year 2015 on the </w:t>
      </w:r>
      <w:r w:rsidR="00003908" w:rsidRPr="00DA3A17">
        <w:rPr>
          <w:rFonts w:ascii="LM Sans 10" w:hAnsi="LM Sans 10"/>
        </w:rPr>
        <w:t>DRIVE Net</w:t>
      </w:r>
      <w:r w:rsidR="00DA3A17">
        <w:rPr>
          <w:rFonts w:ascii="LM Sans 10" w:hAnsi="LM Sans 10"/>
        </w:rPr>
        <w:t xml:space="preserve"> (</w:t>
      </w:r>
      <w:hyperlink r:id="rId10" w:history="1">
        <w:r w:rsidR="00DA3A17" w:rsidRPr="00DA3A17">
          <w:rPr>
            <w:rStyle w:val="Hyperlink"/>
            <w:rFonts w:ascii="LM Sans 10" w:hAnsi="LM Sans 10"/>
          </w:rPr>
          <w:t>http://uwdrive.net/STARLab</w:t>
        </w:r>
      </w:hyperlink>
      <w:r w:rsidR="00DA3A17">
        <w:rPr>
          <w:rFonts w:ascii="LM Sans 10" w:hAnsi="LM Sans 10"/>
        </w:rPr>
        <w:t>)</w:t>
      </w:r>
      <w:r w:rsidR="00003908">
        <w:rPr>
          <w:rFonts w:ascii="LM Sans 10" w:hAnsi="LM Sans 10"/>
        </w:rPr>
        <w:t xml:space="preserve">. It consists of over 800 loop detectors in the King County part of I-5, milepost (MP) 139.9 - 177.7, in addition to the detectors on I-90, I-405 </w:t>
      </w:r>
      <w:r w:rsidR="00003908" w:rsidRPr="007653AC">
        <w:rPr>
          <w:rFonts w:ascii="LM Sans 10" w:hAnsi="LM Sans 10"/>
        </w:rPr>
        <w:t>and SR-520.</w:t>
      </w:r>
      <w:r w:rsidR="00A61813" w:rsidRPr="007653AC">
        <w:rPr>
          <w:rFonts w:ascii="LM Sans 10" w:hAnsi="LM Sans 10"/>
        </w:rPr>
        <w:t xml:space="preserve"> </w:t>
      </w:r>
      <w:r w:rsidR="007653AC" w:rsidRPr="007653AC">
        <w:rPr>
          <w:rFonts w:ascii="LM Sans 10" w:hAnsi="LM Sans 10"/>
        </w:rPr>
        <w:t xml:space="preserve">For every lane, a </w:t>
      </w:r>
      <w:r w:rsidR="007653AC">
        <w:rPr>
          <w:rFonts w:ascii="LM Sans 10" w:eastAsia="Times New Roman" w:hAnsi="LM Sans 10" w:cs="Open Sans"/>
          <w:color w:val="333333"/>
          <w:shd w:val="clear" w:color="auto" w:fill="FFFFFF"/>
          <w:lang w:eastAsia="zh-CN"/>
        </w:rPr>
        <w:t>t</w:t>
      </w:r>
      <w:r w:rsidR="007653AC" w:rsidRPr="007653AC">
        <w:rPr>
          <w:rFonts w:ascii="LM Sans 10" w:eastAsia="Times New Roman" w:hAnsi="LM Sans 10" w:cs="Open Sans"/>
          <w:color w:val="333333"/>
          <w:shd w:val="clear" w:color="auto" w:fill="FFFFFF"/>
          <w:lang w:eastAsia="zh-CN"/>
        </w:rPr>
        <w:t>ypical freeway inductive loop, under normal operation, aggregate</w:t>
      </w:r>
      <w:r w:rsidR="007653AC">
        <w:rPr>
          <w:rFonts w:ascii="LM Sans 10" w:eastAsia="Times New Roman" w:hAnsi="LM Sans 10" w:cs="Open Sans"/>
          <w:color w:val="333333"/>
          <w:shd w:val="clear" w:color="auto" w:fill="FFFFFF"/>
          <w:lang w:eastAsia="zh-CN"/>
        </w:rPr>
        <w:t>s</w:t>
      </w:r>
      <w:r w:rsidR="007653AC" w:rsidRPr="007653AC">
        <w:rPr>
          <w:rFonts w:ascii="LM Sans 10" w:eastAsia="Times New Roman" w:hAnsi="LM Sans 10" w:cs="Open Sans"/>
          <w:color w:val="333333"/>
          <w:shd w:val="clear" w:color="auto" w:fill="FFFFFF"/>
          <w:lang w:eastAsia="zh-CN"/>
        </w:rPr>
        <w:t xml:space="preserve"> individual actuations sampled at 60 Hz into 20-s or 30-s averages of velocity, flow, and lane-occupancy measurements</w:t>
      </w:r>
      <w:r w:rsidR="00A61813" w:rsidRPr="007653AC">
        <w:rPr>
          <w:rFonts w:ascii="LM Sans 10" w:hAnsi="LM Sans 10"/>
        </w:rPr>
        <w:t>.</w:t>
      </w:r>
      <w:r w:rsidR="0057012E">
        <w:rPr>
          <w:rFonts w:ascii="LM Sans 10" w:hAnsi="LM Sans 10"/>
        </w:rPr>
        <w:t xml:space="preserve"> </w:t>
      </w:r>
      <w:r w:rsidR="002F110F">
        <w:rPr>
          <w:rFonts w:ascii="LM Sans 10" w:hAnsi="LM Sans 10"/>
        </w:rPr>
        <w:t xml:space="preserve">The </w:t>
      </w:r>
      <w:r w:rsidR="002F110F" w:rsidRPr="00DA3A17">
        <w:rPr>
          <w:rFonts w:ascii="LM Sans 10" w:hAnsi="LM Sans 10"/>
        </w:rPr>
        <w:t>DRIVE Net</w:t>
      </w:r>
      <w:r w:rsidR="00DA3A17">
        <w:rPr>
          <w:rFonts w:ascii="LM Sans 10" w:hAnsi="LM Sans 10"/>
        </w:rPr>
        <w:t xml:space="preserve"> (</w:t>
      </w:r>
      <w:hyperlink r:id="rId11" w:history="1">
        <w:r w:rsidR="00DA3A17" w:rsidRPr="00DA3A17">
          <w:rPr>
            <w:rStyle w:val="Hyperlink"/>
            <w:rFonts w:ascii="LM Sans 10" w:hAnsi="LM Sans 10"/>
          </w:rPr>
          <w:t>http://uwdrive.net/STARLab</w:t>
        </w:r>
      </w:hyperlink>
      <w:r w:rsidR="00DA3A17">
        <w:rPr>
          <w:rFonts w:ascii="LM Sans 10" w:hAnsi="LM Sans 10"/>
        </w:rPr>
        <w:t>)</w:t>
      </w:r>
      <w:r w:rsidR="002F110F">
        <w:rPr>
          <w:rFonts w:ascii="LM Sans 10" w:hAnsi="LM Sans 10"/>
        </w:rPr>
        <w:t xml:space="preserve"> further aggregates them into 5</w:t>
      </w:r>
      <w:r w:rsidR="00191724">
        <w:rPr>
          <w:rFonts w:ascii="LM Sans 10" w:hAnsi="LM Sans 10"/>
        </w:rPr>
        <w:t>-</w:t>
      </w:r>
      <w:r w:rsidR="002F110F">
        <w:rPr>
          <w:rFonts w:ascii="LM Sans 10" w:hAnsi="LM Sans 10"/>
        </w:rPr>
        <w:t xml:space="preserve">minute intervals to reduce variance. </w:t>
      </w:r>
      <w:r w:rsidR="00D3196C">
        <w:rPr>
          <w:rFonts w:ascii="LM Sans 10" w:hAnsi="LM Sans 10"/>
        </w:rPr>
        <w:t>T</w:t>
      </w:r>
      <w:r w:rsidR="0057012E">
        <w:rPr>
          <w:rFonts w:ascii="LM Sans 10" w:hAnsi="LM Sans 10"/>
        </w:rPr>
        <w:t xml:space="preserve">he teaching team </w:t>
      </w:r>
      <w:r w:rsidR="00373B2E">
        <w:rPr>
          <w:rFonts w:ascii="LM Sans 10" w:hAnsi="LM Sans 10"/>
        </w:rPr>
        <w:t xml:space="preserve">also </w:t>
      </w:r>
      <w:r w:rsidR="0057012E">
        <w:rPr>
          <w:rFonts w:ascii="LM Sans 10" w:hAnsi="LM Sans 10"/>
        </w:rPr>
        <w:t>offers the design file published by WSDOT on the data station reference guide and loop naming rules.</w:t>
      </w:r>
      <w:r w:rsidR="00D3196C">
        <w:rPr>
          <w:rFonts w:ascii="LM Sans 10" w:hAnsi="LM Sans 10"/>
        </w:rPr>
        <w:t xml:space="preserve"> A typical loop data csv file has the following attributes, if downloaded from</w:t>
      </w:r>
      <w:r w:rsidR="00D3196C" w:rsidRPr="00D3196C">
        <w:rPr>
          <w:rFonts w:ascii="LM Sans 10" w:hAnsi="LM Sans 10"/>
        </w:rPr>
        <w:t xml:space="preserve"> </w:t>
      </w:r>
      <w:r w:rsidR="00D3196C">
        <w:rPr>
          <w:rFonts w:ascii="LM Sans 10" w:hAnsi="LM Sans 10"/>
        </w:rPr>
        <w:t xml:space="preserve">the </w:t>
      </w:r>
      <w:r w:rsidR="00D3196C" w:rsidRPr="00DA3A17">
        <w:rPr>
          <w:rFonts w:ascii="LM Sans 10" w:hAnsi="LM Sans 10"/>
        </w:rPr>
        <w:t>DRIVE Net</w:t>
      </w:r>
      <w:r w:rsidR="00DA3A17">
        <w:rPr>
          <w:rFonts w:ascii="LM Sans 10" w:hAnsi="LM Sans 10"/>
        </w:rPr>
        <w:t xml:space="preserve"> (</w:t>
      </w:r>
      <w:hyperlink r:id="rId12" w:history="1">
        <w:r w:rsidR="00DA3A17" w:rsidRPr="00DA3A17">
          <w:rPr>
            <w:rStyle w:val="Hyperlink"/>
            <w:rFonts w:ascii="LM Sans 10" w:hAnsi="LM Sans 10"/>
          </w:rPr>
          <w:t>http://uwdrive.net/STARLab</w:t>
        </w:r>
      </w:hyperlink>
      <w:r w:rsidR="00DA3A17">
        <w:rPr>
          <w:rFonts w:ascii="LM Sans 10" w:hAnsi="LM Sans 10"/>
        </w:rPr>
        <w:t>)</w:t>
      </w:r>
      <w:r w:rsidR="00D3196C">
        <w:rPr>
          <w:rFonts w:ascii="LM Sans 10" w:hAnsi="LM Sans 10"/>
        </w:rPr>
        <w:t>:</w:t>
      </w:r>
    </w:p>
    <w:p w14:paraId="598DC0F0" w14:textId="6F39B66A" w:rsidR="00D3196C" w:rsidRDefault="004E637A" w:rsidP="002F110F">
      <w:pPr>
        <w:ind w:left="360"/>
        <w:rPr>
          <w:rFonts w:ascii="LM Sans 10" w:hAnsi="LM Sans 10"/>
        </w:rPr>
      </w:pPr>
      <w:r w:rsidRPr="004E637A">
        <w:rPr>
          <w:rFonts w:ascii="LM Sans 10" w:hAnsi="LM Sans 10"/>
          <w:b/>
        </w:rPr>
        <w:t>520es00972_MW___3_MoTuWeThFr_2015-01-01_2015-12-31</w:t>
      </w:r>
      <w:r w:rsidR="00235296">
        <w:rPr>
          <w:rFonts w:ascii="LM Sans 10" w:hAnsi="LM Sans 10"/>
          <w:b/>
        </w:rPr>
        <w:t>.csv</w:t>
      </w:r>
      <w:r>
        <w:rPr>
          <w:rFonts w:ascii="LM Sans 10" w:hAnsi="LM Sans 10"/>
          <w:b/>
        </w:rPr>
        <w:t xml:space="preserve"> (Route 520, milepost 9.72, general purpose lane, mainline, westbound, shared thru</w:t>
      </w:r>
      <w:r w:rsidR="002F110F">
        <w:rPr>
          <w:rFonts w:ascii="LM Sans 10" w:hAnsi="LM Sans 10"/>
          <w:b/>
        </w:rPr>
        <w:t>, mainline, not speed loop/speed trap/meter rate</w:t>
      </w:r>
      <w:r>
        <w:rPr>
          <w:rFonts w:ascii="LM Sans 10" w:hAnsi="LM Sans 10"/>
          <w:b/>
        </w:rPr>
        <w:t xml:space="preserve">, </w:t>
      </w:r>
      <w:r w:rsidR="002F110F">
        <w:rPr>
          <w:rFonts w:ascii="LM Sans 10" w:hAnsi="LM Sans 10"/>
          <w:b/>
        </w:rPr>
        <w:t>lane #3, Monday through Friday in 2015</w:t>
      </w:r>
      <w:r>
        <w:rPr>
          <w:rFonts w:ascii="LM Sans 10" w:hAnsi="LM Sans 10"/>
          <w:b/>
        </w:rPr>
        <w:t>)</w:t>
      </w:r>
      <w:r w:rsidR="00D3196C" w:rsidRPr="003556C6">
        <w:rPr>
          <w:rFonts w:ascii="LM Sans 10" w:hAnsi="LM Sans 10"/>
          <w:b/>
        </w:rPr>
        <w:t>:</w:t>
      </w:r>
      <w:r w:rsidR="00D3196C" w:rsidRPr="003556C6">
        <w:rPr>
          <w:rFonts w:ascii="LM Sans 10" w:hAnsi="LM Sans 10"/>
        </w:rPr>
        <w:t xml:space="preserve"> </w:t>
      </w:r>
      <w:r w:rsidR="00D3196C">
        <w:rPr>
          <w:rFonts w:ascii="LM Sans 10" w:hAnsi="LM Sans 10"/>
        </w:rPr>
        <w:t xml:space="preserve"> </w:t>
      </w:r>
      <w:r w:rsidR="00235296">
        <w:rPr>
          <w:rFonts w:ascii="LM Sans 10" w:hAnsi="LM Sans 10"/>
        </w:rPr>
        <w:t>time (</w:t>
      </w:r>
      <w:r w:rsidR="000623D3">
        <w:rPr>
          <w:rFonts w:ascii="LM Sans 10" w:hAnsi="LM Sans 10"/>
        </w:rPr>
        <w:t>in</w:t>
      </w:r>
      <w:r w:rsidR="00235296">
        <w:rPr>
          <w:rFonts w:ascii="LM Sans 10" w:hAnsi="LM Sans 10"/>
        </w:rPr>
        <w:t xml:space="preserve"> 5 mins), mean speed, mean volume, mean vehicle per lane per hour, </w:t>
      </w:r>
      <w:r w:rsidR="00235296" w:rsidRPr="00A67BA9">
        <w:rPr>
          <w:rFonts w:ascii="LM Sans 10" w:hAnsi="LM Sans 10"/>
          <w:strike/>
        </w:rPr>
        <w:t xml:space="preserve">% congested, </w:t>
      </w:r>
      <w:r w:rsidR="00897895" w:rsidRPr="00A67BA9">
        <w:rPr>
          <w:rFonts w:ascii="LM Sans 10" w:hAnsi="LM Sans 10"/>
          <w:strike/>
        </w:rPr>
        <w:t xml:space="preserve">and </w:t>
      </w:r>
      <w:r w:rsidR="00235296" w:rsidRPr="00A67BA9">
        <w:rPr>
          <w:rFonts w:ascii="LM Sans 10" w:hAnsi="LM Sans 10"/>
          <w:strike/>
        </w:rPr>
        <w:t>good fraction</w:t>
      </w:r>
      <w:r w:rsidR="00A67BA9">
        <w:rPr>
          <w:rFonts w:ascii="LM Sans 10" w:hAnsi="LM Sans 10"/>
        </w:rPr>
        <w:t xml:space="preserve"> (we do not care about the last two attributes)</w:t>
      </w:r>
      <w:r w:rsidR="00235296">
        <w:rPr>
          <w:rFonts w:ascii="LM Sans 10" w:hAnsi="LM Sans 10"/>
        </w:rPr>
        <w:t>.</w:t>
      </w:r>
    </w:p>
    <w:p w14:paraId="4CE919AE" w14:textId="39E0E125" w:rsidR="00826367" w:rsidRDefault="008B3FEA" w:rsidP="00D3196C">
      <w:pPr>
        <w:spacing w:after="0"/>
        <w:rPr>
          <w:rFonts w:ascii="LM Sans 10" w:hAnsi="LM Sans 10"/>
        </w:rPr>
      </w:pPr>
      <w:r>
        <w:rPr>
          <w:rFonts w:ascii="LM Sans 10" w:hAnsi="LM Sans 10"/>
        </w:rPr>
        <w:lastRenderedPageBreak/>
        <w:t xml:space="preserve">The project team should choose loop detectors, </w:t>
      </w:r>
      <w:r w:rsidR="00B21B18">
        <w:rPr>
          <w:rFonts w:ascii="LM Sans 10" w:hAnsi="LM Sans 10"/>
        </w:rPr>
        <w:t xml:space="preserve">level of aggregation (per lane or average over all lanes), </w:t>
      </w:r>
      <w:r w:rsidR="0007275A">
        <w:rPr>
          <w:rFonts w:ascii="LM Sans 10" w:hAnsi="LM Sans 10"/>
        </w:rPr>
        <w:t xml:space="preserve">and time span, </w:t>
      </w:r>
      <w:r>
        <w:rPr>
          <w:rFonts w:ascii="LM Sans 10" w:hAnsi="LM Sans 10"/>
        </w:rPr>
        <w:t>based on their research question.</w:t>
      </w:r>
      <w:r w:rsidR="00DC1CDB">
        <w:rPr>
          <w:rFonts w:ascii="LM Sans 10" w:hAnsi="LM Sans 10"/>
        </w:rPr>
        <w:t xml:space="preserve"> Also note this loop dataset does not tell vehicle types.</w:t>
      </w:r>
    </w:p>
    <w:p w14:paraId="7DB2C206" w14:textId="7A7133A8" w:rsidR="00826367" w:rsidRPr="003556C6" w:rsidRDefault="00826367" w:rsidP="00826367">
      <w:pPr>
        <w:pStyle w:val="Heading1"/>
        <w:rPr>
          <w:rFonts w:ascii="LM Sans 10" w:hAnsi="LM Sans 10"/>
        </w:rPr>
      </w:pPr>
      <w:r>
        <w:rPr>
          <w:rFonts w:ascii="LM Sans 10" w:hAnsi="LM Sans 10"/>
        </w:rPr>
        <w:t>Dataset 4 – </w:t>
      </w:r>
      <w:r w:rsidR="006C7443">
        <w:rPr>
          <w:rFonts w:ascii="LM Sans 10" w:hAnsi="LM Sans 10"/>
        </w:rPr>
        <w:t>LiDAR + signal timing plan</w:t>
      </w:r>
      <w:r>
        <w:rPr>
          <w:rFonts w:ascii="LM Sans 10" w:hAnsi="LM Sans 10"/>
        </w:rPr>
        <w:t xml:space="preserve"> </w:t>
      </w:r>
    </w:p>
    <w:p w14:paraId="3F52CCD7" w14:textId="4E891A12" w:rsidR="00117398" w:rsidRPr="00117398" w:rsidRDefault="002C78A2" w:rsidP="00E6322B">
      <w:pPr>
        <w:rPr>
          <w:rFonts w:ascii="LM Sans 10" w:hAnsi="LM Sans 10"/>
        </w:rPr>
      </w:pPr>
      <w:r>
        <w:rPr>
          <w:rFonts w:ascii="LM Sans 10" w:hAnsi="LM Sans 10"/>
        </w:rPr>
        <w:t xml:space="preserve">Contrasted with radar and camera vision, LiDAR offers precise 3D measurement data over short to long ranges, even in challenging weather and lighting conditions. </w:t>
      </w:r>
      <w:r>
        <w:rPr>
          <w:rStyle w:val="FootnoteReference"/>
          <w:rFonts w:ascii="LM Sans 10" w:hAnsi="LM Sans 10"/>
        </w:rPr>
        <w:footnoteReference w:id="1"/>
      </w:r>
      <w:r>
        <w:rPr>
          <w:rFonts w:ascii="LM Sans 10" w:hAnsi="LM Sans 10"/>
        </w:rPr>
        <w:t xml:space="preserve"> Therefore, the technology is becoming a highly accessible solution in autonomous vehicle applications</w:t>
      </w:r>
      <w:r w:rsidR="00A56A36">
        <w:rPr>
          <w:rFonts w:ascii="LM Sans 10" w:hAnsi="LM Sans 10"/>
        </w:rPr>
        <w:t xml:space="preserve"> for obstacle detection, avoidance, and safe navigation</w:t>
      </w:r>
      <w:r>
        <w:rPr>
          <w:rFonts w:ascii="LM Sans 10" w:hAnsi="LM Sans 10"/>
        </w:rPr>
        <w:t>.</w:t>
      </w:r>
      <w:r w:rsidR="00F62B62">
        <w:rPr>
          <w:rFonts w:ascii="LM Sans 10" w:hAnsi="LM Sans 10"/>
        </w:rPr>
        <w:t xml:space="preserve"> Similarly, this technology can be applied to pedestrian detection at urban intersections</w:t>
      </w:r>
      <w:r w:rsidR="00A92C40">
        <w:rPr>
          <w:rFonts w:ascii="LM Sans 10" w:hAnsi="LM Sans 10"/>
        </w:rPr>
        <w:t xml:space="preserve"> for dynamic crossing phase timing. </w:t>
      </w:r>
      <w:r w:rsidR="00136EDB" w:rsidRPr="00914B1D">
        <w:rPr>
          <w:rFonts w:ascii="LM Sans 10" w:hAnsi="LM Sans 10"/>
        </w:rPr>
        <w:t>TRANSFOR 22</w:t>
      </w:r>
      <w:r w:rsidR="00914B1D">
        <w:rPr>
          <w:rFonts w:ascii="LM Sans 10" w:hAnsi="LM Sans 10"/>
        </w:rPr>
        <w:t xml:space="preserve"> (</w:t>
      </w:r>
      <w:hyperlink r:id="rId13" w:history="1">
        <w:r w:rsidR="00914B1D" w:rsidRPr="00C00E05">
          <w:rPr>
            <w:rStyle w:val="Hyperlink"/>
            <w:rFonts w:ascii="LM Sans 10" w:hAnsi="LM Sans 10"/>
          </w:rPr>
          <w:t>https://trb2022datachallenge.utccuip.com/</w:t>
        </w:r>
      </w:hyperlink>
      <w:r w:rsidR="00914B1D" w:rsidRPr="00C00E05">
        <w:rPr>
          <w:rFonts w:ascii="LM Sans 10" w:hAnsi="LM Sans 10"/>
        </w:rPr>
        <w:t>)</w:t>
      </w:r>
      <w:r w:rsidR="00136EDB">
        <w:rPr>
          <w:rFonts w:ascii="LM Sans 10" w:hAnsi="LM Sans 10"/>
        </w:rPr>
        <w:t xml:space="preserve"> offers </w:t>
      </w:r>
      <w:r w:rsidR="00C231E2">
        <w:rPr>
          <w:rFonts w:ascii="LM Sans 10" w:hAnsi="LM Sans 10"/>
        </w:rPr>
        <w:t xml:space="preserve">LiDAR data and signal timing plan </w:t>
      </w:r>
      <w:r w:rsidR="00A25A2B">
        <w:rPr>
          <w:rFonts w:ascii="LM Sans 10" w:hAnsi="LM Sans 10"/>
        </w:rPr>
        <w:t xml:space="preserve">collected </w:t>
      </w:r>
      <w:r w:rsidR="00C231E2">
        <w:rPr>
          <w:rFonts w:ascii="LM Sans 10" w:hAnsi="LM Sans 10"/>
        </w:rPr>
        <w:t xml:space="preserve">at </w:t>
      </w:r>
      <w:r w:rsidR="00A25A2B" w:rsidRPr="00A25A2B">
        <w:rPr>
          <w:rFonts w:ascii="LM Sans 10" w:hAnsi="LM Sans 10"/>
        </w:rPr>
        <w:t xml:space="preserve">MLK </w:t>
      </w:r>
      <w:r w:rsidR="00A25A2B">
        <w:rPr>
          <w:rFonts w:ascii="LM Sans 10" w:hAnsi="LM Sans 10"/>
        </w:rPr>
        <w:t>&amp;</w:t>
      </w:r>
      <w:r w:rsidR="00A25A2B" w:rsidRPr="00A25A2B">
        <w:rPr>
          <w:rFonts w:ascii="LM Sans 10" w:hAnsi="LM Sans 10"/>
        </w:rPr>
        <w:t xml:space="preserve"> Georgia Ave</w:t>
      </w:r>
      <w:r w:rsidR="00A25A2B">
        <w:rPr>
          <w:rFonts w:ascii="LM Sans 10" w:hAnsi="LM Sans 10"/>
        </w:rPr>
        <w:t xml:space="preserve"> </w:t>
      </w:r>
      <w:r w:rsidR="00C231E2" w:rsidRPr="00C231E2">
        <w:rPr>
          <w:rFonts w:ascii="LM Sans 10" w:hAnsi="LM Sans 10"/>
        </w:rPr>
        <w:t xml:space="preserve">Corridor in downtown Chattanooga, </w:t>
      </w:r>
      <w:r w:rsidR="00A25A2B">
        <w:rPr>
          <w:rFonts w:ascii="LM Sans 10" w:hAnsi="LM Sans 10"/>
        </w:rPr>
        <w:t xml:space="preserve">TN, via </w:t>
      </w:r>
      <w:r w:rsidR="00A25A2B" w:rsidRPr="00A25A2B">
        <w:rPr>
          <w:rFonts w:ascii="LM Sans 10" w:hAnsi="LM Sans 10"/>
        </w:rPr>
        <w:t>three Ouster OS1-128 LiDAR sensors</w:t>
      </w:r>
      <w:r w:rsidR="00136EDB">
        <w:rPr>
          <w:rFonts w:ascii="LM Sans 10" w:hAnsi="LM Sans 10"/>
        </w:rPr>
        <w:t>.</w:t>
      </w:r>
      <w:r w:rsidR="00117398">
        <w:rPr>
          <w:rFonts w:ascii="LM Sans 10" w:hAnsi="LM Sans 10"/>
        </w:rPr>
        <w:t xml:space="preserve"> The original motivation for the </w:t>
      </w:r>
      <w:r w:rsidR="00117398" w:rsidRPr="00914B1D">
        <w:rPr>
          <w:rFonts w:ascii="LM Sans 10" w:hAnsi="LM Sans 10"/>
        </w:rPr>
        <w:t>TRANSFOR 22</w:t>
      </w:r>
      <w:r w:rsidR="00117398">
        <w:rPr>
          <w:rFonts w:ascii="LM Sans 10" w:hAnsi="LM Sans 10"/>
        </w:rPr>
        <w:t xml:space="preserve"> data competition was to </w:t>
      </w:r>
      <w:r w:rsidR="00B970E7">
        <w:rPr>
          <w:rFonts w:ascii="LM Sans 10" w:hAnsi="LM Sans 10"/>
        </w:rPr>
        <w:t>(</w:t>
      </w:r>
      <w:r w:rsidR="00117398" w:rsidRPr="00117398">
        <w:rPr>
          <w:rFonts w:ascii="LM Sans 10" w:hAnsi="LM Sans 10"/>
        </w:rPr>
        <w:t>1) sub-classify pedestrians at higher</w:t>
      </w:r>
      <w:r w:rsidR="00DC3309">
        <w:rPr>
          <w:rFonts w:ascii="LM Sans 10" w:hAnsi="LM Sans 10"/>
        </w:rPr>
        <w:t xml:space="preserve"> </w:t>
      </w:r>
      <w:r w:rsidR="00117398" w:rsidRPr="00117398">
        <w:rPr>
          <w:rFonts w:ascii="LM Sans 10" w:hAnsi="LM Sans 10"/>
        </w:rPr>
        <w:t xml:space="preserve">risk; </w:t>
      </w:r>
      <w:r w:rsidR="00B970E7">
        <w:rPr>
          <w:rFonts w:ascii="LM Sans 10" w:hAnsi="LM Sans 10"/>
        </w:rPr>
        <w:t>and (</w:t>
      </w:r>
      <w:r w:rsidR="00117398" w:rsidRPr="00117398">
        <w:rPr>
          <w:rFonts w:ascii="LM Sans 10" w:hAnsi="LM Sans 10"/>
        </w:rPr>
        <w:t>2) predict the time needed to cross the street and whether the pedestrian can safely cross within the allocated pedestrian signal time</w:t>
      </w:r>
      <w:r w:rsidR="00117398">
        <w:rPr>
          <w:rFonts w:ascii="LM Sans 10" w:hAnsi="LM Sans 10"/>
        </w:rPr>
        <w:t xml:space="preserve">. The LiDAR data and signal performance logs (SPM) </w:t>
      </w:r>
      <w:r w:rsidR="00A064B3">
        <w:rPr>
          <w:rFonts w:ascii="LM Sans 10" w:hAnsi="LM Sans 10"/>
        </w:rPr>
        <w:t>include but are not limited to</w:t>
      </w:r>
      <w:r w:rsidR="00117398">
        <w:rPr>
          <w:rFonts w:ascii="LM Sans 10" w:hAnsi="LM Sans 10"/>
        </w:rPr>
        <w:t xml:space="preserve"> the following attributes</w:t>
      </w:r>
      <w:r w:rsidR="00A064B3">
        <w:rPr>
          <w:rFonts w:ascii="LM Sans 10" w:hAnsi="LM Sans 10"/>
        </w:rPr>
        <w:t>:</w:t>
      </w:r>
      <w:r w:rsidR="00117398">
        <w:rPr>
          <w:rFonts w:ascii="LM Sans 10" w:hAnsi="LM Sans 10"/>
        </w:rPr>
        <w:t xml:space="preserve"> the published </w:t>
      </w:r>
      <w:r w:rsidR="00117398" w:rsidRPr="0059717F">
        <w:rPr>
          <w:rFonts w:ascii="LM Sans 10" w:hAnsi="LM Sans 10"/>
          <w:b/>
          <w:bCs/>
        </w:rPr>
        <w:t>readme.pdf</w:t>
      </w:r>
      <w:r w:rsidR="00117398">
        <w:rPr>
          <w:rFonts w:ascii="LM Sans 10" w:hAnsi="LM Sans 10"/>
        </w:rPr>
        <w:t xml:space="preserve"> </w:t>
      </w:r>
      <w:r w:rsidR="00A064B3">
        <w:rPr>
          <w:rFonts w:ascii="LM Sans 10" w:hAnsi="LM Sans 10"/>
        </w:rPr>
        <w:t>has</w:t>
      </w:r>
      <w:r w:rsidR="00117398">
        <w:rPr>
          <w:rFonts w:ascii="LM Sans 10" w:hAnsi="LM Sans 10"/>
        </w:rPr>
        <w:t xml:space="preserve"> a more comprehensive description.</w:t>
      </w:r>
    </w:p>
    <w:p w14:paraId="768EFBD0" w14:textId="0BE74AB2" w:rsidR="00117398" w:rsidRDefault="00117398" w:rsidP="00117398">
      <w:pPr>
        <w:ind w:left="360"/>
        <w:rPr>
          <w:rFonts w:ascii="LM Sans 10" w:hAnsi="LM Sans 10"/>
        </w:rPr>
      </w:pPr>
      <w:r>
        <w:rPr>
          <w:rFonts w:ascii="LM Sans 10" w:hAnsi="LM Sans 10"/>
          <w:b/>
        </w:rPr>
        <w:t>LiDAR</w:t>
      </w:r>
      <w:r w:rsidRPr="003556C6">
        <w:rPr>
          <w:rFonts w:ascii="LM Sans 10" w:hAnsi="LM Sans 10"/>
          <w:b/>
        </w:rPr>
        <w:t>:</w:t>
      </w:r>
      <w:r w:rsidRPr="003556C6">
        <w:rPr>
          <w:rFonts w:ascii="LM Sans 10" w:hAnsi="LM Sans 10"/>
        </w:rPr>
        <w:t xml:space="preserve"> </w:t>
      </w:r>
      <w:r w:rsidR="00802064">
        <w:rPr>
          <w:rFonts w:ascii="LM Sans 10" w:hAnsi="LM Sans 10"/>
        </w:rPr>
        <w:t>timestamp, object id, label</w:t>
      </w:r>
      <w:r w:rsidR="0076207F">
        <w:rPr>
          <w:rFonts w:ascii="LM Sans 10" w:hAnsi="LM Sans 10"/>
        </w:rPr>
        <w:t xml:space="preserve"> (vehicle, pedestrian, cyclist, none, </w:t>
      </w:r>
      <w:proofErr w:type="spellStart"/>
      <w:r w:rsidR="0076207F">
        <w:rPr>
          <w:rFonts w:ascii="LM Sans 10" w:hAnsi="LM Sans 10"/>
        </w:rPr>
        <w:t>misc</w:t>
      </w:r>
      <w:proofErr w:type="spellEnd"/>
      <w:r w:rsidR="0076207F">
        <w:rPr>
          <w:rFonts w:ascii="LM Sans 10" w:hAnsi="LM Sans 10"/>
        </w:rPr>
        <w:t>)</w:t>
      </w:r>
      <w:r w:rsidR="00802064">
        <w:rPr>
          <w:rFonts w:ascii="LM Sans 10" w:hAnsi="LM Sans 10"/>
        </w:rPr>
        <w:t xml:space="preserve">, confidence, </w:t>
      </w:r>
      <w:proofErr w:type="gramStart"/>
      <w:r w:rsidR="00802064">
        <w:rPr>
          <w:rFonts w:ascii="LM Sans 10" w:hAnsi="LM Sans 10"/>
        </w:rPr>
        <w:t>size</w:t>
      </w:r>
      <w:proofErr w:type="gramEnd"/>
      <w:r w:rsidR="00802064">
        <w:rPr>
          <w:rFonts w:ascii="LM Sans 10" w:hAnsi="LM Sans 10"/>
        </w:rPr>
        <w:t xml:space="preserve"> and position of bounding boxes of tracked object, velocity</w:t>
      </w:r>
      <w:r w:rsidR="00E05036">
        <w:rPr>
          <w:rFonts w:ascii="LM Sans 10" w:hAnsi="LM Sans 10"/>
        </w:rPr>
        <w:t>, tracking status</w:t>
      </w:r>
      <w:r>
        <w:rPr>
          <w:rFonts w:ascii="LM Sans 10" w:hAnsi="LM Sans 10"/>
        </w:rPr>
        <w:t>.</w:t>
      </w:r>
    </w:p>
    <w:p w14:paraId="6352E1F1" w14:textId="0E39D07A" w:rsidR="00826367" w:rsidRDefault="00E05036" w:rsidP="00117398">
      <w:pPr>
        <w:ind w:left="360"/>
        <w:rPr>
          <w:rFonts w:ascii="LM Sans 10" w:hAnsi="LM Sans 10"/>
        </w:rPr>
      </w:pPr>
      <w:r>
        <w:rPr>
          <w:rFonts w:ascii="LM Sans 10" w:hAnsi="LM Sans 10"/>
          <w:b/>
        </w:rPr>
        <w:t>SPM</w:t>
      </w:r>
      <w:r w:rsidR="00117398" w:rsidRPr="003556C6">
        <w:rPr>
          <w:rFonts w:ascii="LM Sans 10" w:hAnsi="LM Sans 10"/>
          <w:b/>
        </w:rPr>
        <w:t>:</w:t>
      </w:r>
      <w:r w:rsidR="00117398" w:rsidRPr="003556C6">
        <w:rPr>
          <w:rFonts w:ascii="LM Sans 10" w:hAnsi="LM Sans 10"/>
        </w:rPr>
        <w:t xml:space="preserve"> </w:t>
      </w:r>
      <w:r w:rsidR="00B05B44">
        <w:rPr>
          <w:rFonts w:ascii="LM Sans 10" w:hAnsi="LM Sans 10"/>
        </w:rPr>
        <w:t>timestamp, code, mapped message</w:t>
      </w:r>
      <w:r>
        <w:rPr>
          <w:rFonts w:ascii="LM Sans 10" w:hAnsi="LM Sans 10"/>
        </w:rPr>
        <w:t>.</w:t>
      </w:r>
    </w:p>
    <w:p w14:paraId="5AFF9E87" w14:textId="69E471CE" w:rsidR="00E6322B" w:rsidRDefault="008D2DCF" w:rsidP="00E6322B">
      <w:pPr>
        <w:rPr>
          <w:rFonts w:ascii="LM Sans 10" w:hAnsi="LM Sans 10"/>
          <w:bCs/>
        </w:rPr>
      </w:pPr>
      <w:r>
        <w:rPr>
          <w:rFonts w:ascii="LM Sans 10" w:hAnsi="LM Sans 10"/>
          <w:bCs/>
        </w:rPr>
        <w:t xml:space="preserve">The teams interested in this dataset </w:t>
      </w:r>
      <w:r w:rsidR="00B970E7">
        <w:rPr>
          <w:rFonts w:ascii="LM Sans 10" w:hAnsi="LM Sans 10"/>
          <w:bCs/>
        </w:rPr>
        <w:t xml:space="preserve">should note that (1) the coordinates </w:t>
      </w:r>
      <w:r w:rsidR="007B2D20">
        <w:rPr>
          <w:rFonts w:ascii="LM Sans 10" w:hAnsi="LM Sans 10"/>
          <w:bCs/>
        </w:rPr>
        <w:t xml:space="preserve">provided </w:t>
      </w:r>
      <w:r w:rsidR="00B970E7">
        <w:rPr>
          <w:rFonts w:ascii="LM Sans 10" w:hAnsi="LM Sans 10"/>
          <w:bCs/>
        </w:rPr>
        <w:t xml:space="preserve">in the </w:t>
      </w:r>
      <w:r w:rsidR="00B970E7" w:rsidRPr="00B970E7">
        <w:rPr>
          <w:rFonts w:ascii="LM Sans 10" w:hAnsi="LM Sans 10"/>
          <w:b/>
        </w:rPr>
        <w:t>readme.pdf</w:t>
      </w:r>
      <w:r w:rsidR="00B970E7">
        <w:rPr>
          <w:rFonts w:ascii="LM Sans 10" w:hAnsi="LM Sans 10"/>
          <w:bCs/>
        </w:rPr>
        <w:t xml:space="preserve"> is likely not accurate</w:t>
      </w:r>
      <w:r w:rsidR="00A0462B">
        <w:rPr>
          <w:rFonts w:ascii="LM Sans 10" w:hAnsi="LM Sans 10"/>
          <w:bCs/>
        </w:rPr>
        <w:t>;</w:t>
      </w:r>
      <w:r w:rsidR="00B970E7">
        <w:rPr>
          <w:rFonts w:ascii="LM Sans 10" w:hAnsi="LM Sans 10"/>
          <w:bCs/>
        </w:rPr>
        <w:t xml:space="preserve"> (2)</w:t>
      </w:r>
      <w:r w:rsidR="00245184">
        <w:rPr>
          <w:rFonts w:ascii="LM Sans 10" w:hAnsi="LM Sans 10"/>
          <w:bCs/>
        </w:rPr>
        <w:t xml:space="preserve"> object can be lost during tracking and ID is reassigned; (3) label during tacking can be instable as well</w:t>
      </w:r>
      <w:r>
        <w:rPr>
          <w:rFonts w:ascii="LM Sans 10" w:hAnsi="LM Sans 10"/>
          <w:bCs/>
        </w:rPr>
        <w:t>.</w:t>
      </w:r>
    </w:p>
    <w:p w14:paraId="05B3F866" w14:textId="355CE350" w:rsidR="004459EF" w:rsidRDefault="00A80CB6" w:rsidP="00E6322B">
      <w:pPr>
        <w:rPr>
          <w:rFonts w:ascii="LM Sans 10" w:hAnsi="LM Sans 10"/>
        </w:rPr>
      </w:pPr>
      <w:r>
        <w:rPr>
          <w:rFonts w:ascii="LM Sans 10" w:hAnsi="LM Sans 10"/>
          <w:bCs/>
        </w:rPr>
        <w:t xml:space="preserve">The teaching </w:t>
      </w:r>
      <w:r w:rsidR="006A7891">
        <w:rPr>
          <w:rFonts w:ascii="LM Sans 10" w:hAnsi="LM Sans 10"/>
          <w:bCs/>
        </w:rPr>
        <w:t xml:space="preserve">team </w:t>
      </w:r>
      <w:r>
        <w:rPr>
          <w:rFonts w:ascii="LM Sans 10" w:hAnsi="LM Sans 10"/>
          <w:bCs/>
        </w:rPr>
        <w:t xml:space="preserve">wants to thank the </w:t>
      </w:r>
      <w:r w:rsidRPr="00914B1D">
        <w:rPr>
          <w:rFonts w:ascii="LM Sans 10" w:hAnsi="LM Sans 10"/>
        </w:rPr>
        <w:t>TRANSFOR 22</w:t>
      </w:r>
      <w:r>
        <w:rPr>
          <w:rFonts w:ascii="LM Sans 10" w:hAnsi="LM Sans 10"/>
        </w:rPr>
        <w:t xml:space="preserve"> organizers and sponsors for </w:t>
      </w:r>
      <w:r w:rsidR="00D231A3">
        <w:rPr>
          <w:rFonts w:ascii="LM Sans 10" w:hAnsi="LM Sans 10"/>
        </w:rPr>
        <w:t>allowing us to use this dataset in our teaching</w:t>
      </w:r>
      <w:r w:rsidR="00C27168">
        <w:rPr>
          <w:rFonts w:ascii="LM Sans 10" w:hAnsi="LM Sans 10"/>
        </w:rPr>
        <w:t>, especially Samantha Chan from Ouster</w:t>
      </w:r>
      <w:r>
        <w:rPr>
          <w:rFonts w:ascii="LM Sans 10" w:hAnsi="LM Sans 10"/>
        </w:rPr>
        <w:t>.</w:t>
      </w:r>
    </w:p>
    <w:p w14:paraId="252DEE69" w14:textId="06C920D7" w:rsidR="004459EF" w:rsidRPr="003556C6" w:rsidRDefault="004459EF" w:rsidP="004459EF">
      <w:pPr>
        <w:pStyle w:val="Heading1"/>
        <w:rPr>
          <w:rFonts w:ascii="LM Sans 10" w:hAnsi="LM Sans 10"/>
        </w:rPr>
      </w:pPr>
      <w:r>
        <w:rPr>
          <w:rFonts w:ascii="LM Sans 10" w:hAnsi="LM Sans 10"/>
        </w:rPr>
        <w:t xml:space="preserve">Dataset </w:t>
      </w:r>
      <w:r w:rsidR="00B35FD9">
        <w:rPr>
          <w:rFonts w:ascii="LM Sans 10" w:hAnsi="LM Sans 10"/>
        </w:rPr>
        <w:t>5</w:t>
      </w:r>
      <w:r>
        <w:rPr>
          <w:rFonts w:ascii="LM Sans 10" w:hAnsi="LM Sans 10"/>
        </w:rPr>
        <w:t> – </w:t>
      </w:r>
      <w:r w:rsidR="00AD01A7">
        <w:rPr>
          <w:rFonts w:ascii="LM Sans 10" w:hAnsi="LM Sans 10"/>
        </w:rPr>
        <w:t>New mobilities in NYC</w:t>
      </w:r>
      <w:r>
        <w:rPr>
          <w:rFonts w:ascii="LM Sans 10" w:hAnsi="LM Sans 10"/>
        </w:rPr>
        <w:t xml:space="preserve"> </w:t>
      </w:r>
    </w:p>
    <w:p w14:paraId="5C628251" w14:textId="20FC00F4" w:rsidR="002F739D" w:rsidRPr="002F739D" w:rsidRDefault="003A442F" w:rsidP="002F739D">
      <w:pPr>
        <w:rPr>
          <w:rFonts w:ascii="LM Sans 10" w:eastAsia="Times New Roman" w:hAnsi="LM Sans 10" w:cs="Arial"/>
          <w:shd w:val="clear" w:color="auto" w:fill="FFFFFF"/>
          <w:lang w:eastAsia="zh-CN"/>
        </w:rPr>
      </w:pPr>
      <w:r>
        <w:rPr>
          <w:rFonts w:ascii="LM Sans 10" w:hAnsi="LM Sans 10"/>
        </w:rPr>
        <w:t xml:space="preserve">The discussion on shared mobility is increasingly </w:t>
      </w:r>
      <w:r w:rsidR="00241D1B" w:rsidRPr="003D17E7">
        <w:rPr>
          <w:rFonts w:ascii="LM Sans 10" w:hAnsi="LM Sans 10"/>
        </w:rPr>
        <w:t>exciting</w:t>
      </w:r>
      <w:r w:rsidRPr="003D17E7">
        <w:rPr>
          <w:rFonts w:ascii="LM Sans 10" w:hAnsi="LM Sans 10"/>
        </w:rPr>
        <w:t>.</w:t>
      </w:r>
      <w:r w:rsidR="00241D1B" w:rsidRPr="003D17E7">
        <w:rPr>
          <w:rFonts w:ascii="LM Sans 10" w:hAnsi="LM Sans 10"/>
        </w:rPr>
        <w:t xml:space="preserve"> </w:t>
      </w:r>
      <w:r w:rsidR="003D17E7">
        <w:rPr>
          <w:rFonts w:ascii="LM Sans 10" w:hAnsi="LM Sans 10"/>
        </w:rPr>
        <w:t xml:space="preserve">For example, ride sharing services </w:t>
      </w:r>
      <w:r w:rsidR="003D17E7" w:rsidRPr="003D17E7">
        <w:rPr>
          <w:rFonts w:ascii="LM Sans 10" w:eastAsia="Times New Roman" w:hAnsi="LM Sans 10" w:cs="Arial"/>
          <w:shd w:val="clear" w:color="auto" w:fill="FFFFFF"/>
          <w:lang w:eastAsia="zh-CN"/>
        </w:rPr>
        <w:t>industry has long argued that</w:t>
      </w:r>
      <w:r w:rsidR="003D17E7">
        <w:rPr>
          <w:rFonts w:ascii="LM Sans 10" w:eastAsia="Times New Roman" w:hAnsi="LM Sans 10" w:cs="Arial"/>
          <w:shd w:val="clear" w:color="auto" w:fill="FFFFFF"/>
          <w:lang w:eastAsia="zh-CN"/>
        </w:rPr>
        <w:t xml:space="preserve"> </w:t>
      </w:r>
      <w:r w:rsidR="003D17E7" w:rsidRPr="003D17E7">
        <w:rPr>
          <w:rFonts w:ascii="LM Sans 10" w:eastAsia="Times New Roman" w:hAnsi="LM Sans 10" w:cs="Arial"/>
          <w:shd w:val="clear" w:color="auto" w:fill="FFFFFF"/>
          <w:lang w:eastAsia="zh-CN"/>
        </w:rPr>
        <w:t>their</w:t>
      </w:r>
      <w:r w:rsidR="003D17E7">
        <w:rPr>
          <w:rFonts w:ascii="LM Sans 10" w:eastAsia="Times New Roman" w:hAnsi="LM Sans 10" w:cs="Arial"/>
          <w:shd w:val="clear" w:color="auto" w:fill="FFFFFF"/>
          <w:lang w:eastAsia="zh-CN"/>
        </w:rPr>
        <w:t xml:space="preserve"> </w:t>
      </w:r>
      <w:r w:rsidR="003D17E7" w:rsidRPr="003D17E7">
        <w:rPr>
          <w:rFonts w:ascii="LM Sans 10" w:eastAsia="Times New Roman" w:hAnsi="LM Sans 10" w:cs="Arial"/>
          <w:shd w:val="clear" w:color="auto" w:fill="FFFFFF"/>
          <w:lang w:eastAsia="zh-CN"/>
        </w:rPr>
        <w:t>services</w:t>
      </w:r>
      <w:r w:rsidR="003D17E7">
        <w:rPr>
          <w:rFonts w:ascii="LM Sans 10" w:eastAsia="Times New Roman" w:hAnsi="LM Sans 10" w:cs="Arial"/>
          <w:shd w:val="clear" w:color="auto" w:fill="FFFFFF"/>
          <w:lang w:eastAsia="zh-CN"/>
        </w:rPr>
        <w:t xml:space="preserve"> </w:t>
      </w:r>
      <w:r w:rsidR="003D17E7" w:rsidRPr="003D17E7">
        <w:rPr>
          <w:rFonts w:ascii="LM Sans 10" w:eastAsia="Times New Roman" w:hAnsi="LM Sans 10" w:cs="Arial"/>
          <w:shd w:val="clear" w:color="auto" w:fill="FFFFFF"/>
          <w:lang w:eastAsia="zh-CN"/>
        </w:rPr>
        <w:t>ease</w:t>
      </w:r>
      <w:r w:rsidR="003D17E7">
        <w:rPr>
          <w:rFonts w:ascii="LM Sans 10" w:eastAsia="Times New Roman" w:hAnsi="LM Sans 10" w:cs="Arial"/>
          <w:shd w:val="clear" w:color="auto" w:fill="FFFFFF"/>
          <w:lang w:eastAsia="zh-CN"/>
        </w:rPr>
        <w:t xml:space="preserve"> </w:t>
      </w:r>
      <w:r w:rsidR="003D17E7" w:rsidRPr="003D17E7">
        <w:rPr>
          <w:rFonts w:ascii="LM Sans 10" w:eastAsia="Times New Roman" w:hAnsi="LM Sans 10" w:cs="Arial"/>
          <w:shd w:val="clear" w:color="auto" w:fill="FFFFFF"/>
          <w:lang w:eastAsia="zh-CN"/>
        </w:rPr>
        <w:t>congestion</w:t>
      </w:r>
      <w:r w:rsidR="003D17E7">
        <w:rPr>
          <w:rFonts w:ascii="LM Sans 10" w:eastAsia="Times New Roman" w:hAnsi="LM Sans 10" w:cs="Arial"/>
          <w:shd w:val="clear" w:color="auto" w:fill="FFFFFF"/>
          <w:lang w:eastAsia="zh-CN"/>
        </w:rPr>
        <w:t xml:space="preserve"> </w:t>
      </w:r>
      <w:r w:rsidR="003D17E7" w:rsidRPr="003D17E7">
        <w:rPr>
          <w:rFonts w:ascii="LM Sans 10" w:eastAsia="Times New Roman" w:hAnsi="LM Sans 10" w:cs="Arial"/>
          <w:shd w:val="clear" w:color="auto" w:fill="FFFFFF"/>
          <w:lang w:eastAsia="zh-CN"/>
        </w:rPr>
        <w:t>by</w:t>
      </w:r>
      <w:r w:rsidR="003D17E7">
        <w:rPr>
          <w:rFonts w:ascii="LM Sans 10" w:eastAsia="Times New Roman" w:hAnsi="LM Sans 10" w:cs="Arial"/>
          <w:shd w:val="clear" w:color="auto" w:fill="FFFFFF"/>
          <w:lang w:eastAsia="zh-CN"/>
        </w:rPr>
        <w:t xml:space="preserve"> </w:t>
      </w:r>
      <w:r w:rsidR="003D17E7" w:rsidRPr="003D17E7">
        <w:rPr>
          <w:rFonts w:ascii="LM Sans 10" w:eastAsia="Times New Roman" w:hAnsi="LM Sans 10" w:cs="Arial"/>
          <w:shd w:val="clear" w:color="auto" w:fill="FFFFFF"/>
          <w:lang w:eastAsia="zh-CN"/>
        </w:rPr>
        <w:t>reducing</w:t>
      </w:r>
      <w:r w:rsidR="003D17E7">
        <w:rPr>
          <w:rFonts w:ascii="LM Sans 10" w:eastAsia="Times New Roman" w:hAnsi="LM Sans 10" w:cs="Arial"/>
          <w:shd w:val="clear" w:color="auto" w:fill="FFFFFF"/>
          <w:lang w:eastAsia="zh-CN"/>
        </w:rPr>
        <w:t xml:space="preserve"> </w:t>
      </w:r>
      <w:r w:rsidR="003D17E7" w:rsidRPr="003D17E7">
        <w:rPr>
          <w:rFonts w:ascii="LM Sans 10" w:eastAsia="Times New Roman" w:hAnsi="LM Sans 10" w:cs="Arial"/>
          <w:shd w:val="clear" w:color="auto" w:fill="FFFFFF"/>
          <w:lang w:eastAsia="zh-CN"/>
        </w:rPr>
        <w:t>total</w:t>
      </w:r>
      <w:r w:rsidR="003D17E7">
        <w:rPr>
          <w:rFonts w:ascii="LM Sans 10" w:eastAsia="Times New Roman" w:hAnsi="LM Sans 10" w:cs="Arial"/>
          <w:shd w:val="clear" w:color="auto" w:fill="FFFFFF"/>
          <w:lang w:eastAsia="zh-CN"/>
        </w:rPr>
        <w:t xml:space="preserve"> </w:t>
      </w:r>
      <w:r w:rsidR="003D17E7" w:rsidRPr="003D17E7">
        <w:rPr>
          <w:rFonts w:ascii="LM Sans 10" w:eastAsia="Times New Roman" w:hAnsi="LM Sans 10" w:cs="Arial"/>
          <w:shd w:val="clear" w:color="auto" w:fill="FFFFFF"/>
          <w:lang w:eastAsia="zh-CN"/>
        </w:rPr>
        <w:t>vehicle</w:t>
      </w:r>
      <w:r w:rsidR="003D17E7">
        <w:rPr>
          <w:rFonts w:ascii="LM Sans 10" w:eastAsia="Times New Roman" w:hAnsi="LM Sans 10" w:cs="Arial"/>
          <w:shd w:val="clear" w:color="auto" w:fill="FFFFFF"/>
          <w:lang w:eastAsia="zh-CN"/>
        </w:rPr>
        <w:t xml:space="preserve"> </w:t>
      </w:r>
      <w:r w:rsidR="003D17E7" w:rsidRPr="003D17E7">
        <w:rPr>
          <w:rFonts w:ascii="LM Sans 10" w:eastAsia="Times New Roman" w:hAnsi="LM Sans 10" w:cs="Arial"/>
          <w:shd w:val="clear" w:color="auto" w:fill="FFFFFF"/>
          <w:lang w:eastAsia="zh-CN"/>
        </w:rPr>
        <w:t>miles</w:t>
      </w:r>
      <w:r w:rsidR="003D17E7">
        <w:rPr>
          <w:rFonts w:ascii="LM Sans 10" w:eastAsia="Times New Roman" w:hAnsi="LM Sans 10" w:cs="Arial"/>
          <w:shd w:val="clear" w:color="auto" w:fill="FFFFFF"/>
          <w:lang w:eastAsia="zh-CN"/>
        </w:rPr>
        <w:t xml:space="preserve"> </w:t>
      </w:r>
      <w:r w:rsidR="003D17E7" w:rsidRPr="003D17E7">
        <w:rPr>
          <w:rFonts w:ascii="LM Sans 10" w:eastAsia="Times New Roman" w:hAnsi="LM Sans 10" w:cs="Arial"/>
          <w:shd w:val="clear" w:color="auto" w:fill="FFFFFF"/>
          <w:lang w:eastAsia="zh-CN"/>
        </w:rPr>
        <w:t>traveled</w:t>
      </w:r>
      <w:r w:rsidR="003D17E7">
        <w:rPr>
          <w:rFonts w:ascii="LM Sans 10" w:eastAsia="Times New Roman" w:hAnsi="LM Sans 10" w:cs="Arial"/>
          <w:shd w:val="clear" w:color="auto" w:fill="FFFFFF"/>
          <w:lang w:eastAsia="zh-CN"/>
        </w:rPr>
        <w:t xml:space="preserve"> throug</w:t>
      </w:r>
      <w:r w:rsidR="003D17E7" w:rsidRPr="003D17E7">
        <w:rPr>
          <w:rFonts w:ascii="LM Sans 10" w:eastAsia="Times New Roman" w:hAnsi="LM Sans 10" w:cs="Arial"/>
          <w:shd w:val="clear" w:color="auto" w:fill="FFFFFF"/>
          <w:lang w:eastAsia="zh-CN"/>
        </w:rPr>
        <w:t>h</w:t>
      </w:r>
      <w:r w:rsidR="003D17E7">
        <w:rPr>
          <w:rFonts w:ascii="LM Sans 10" w:eastAsia="Times New Roman" w:hAnsi="LM Sans 10" w:cs="Arial"/>
          <w:shd w:val="clear" w:color="auto" w:fill="FFFFFF"/>
          <w:lang w:eastAsia="zh-CN"/>
        </w:rPr>
        <w:t xml:space="preserve"> </w:t>
      </w:r>
      <w:r w:rsidR="003D17E7" w:rsidRPr="003D17E7">
        <w:rPr>
          <w:rFonts w:ascii="LM Sans 10" w:eastAsia="Times New Roman" w:hAnsi="LM Sans 10" w:cs="Arial"/>
          <w:shd w:val="clear" w:color="auto" w:fill="FFFFFF"/>
          <w:lang w:eastAsia="zh-CN"/>
        </w:rPr>
        <w:t>increasing</w:t>
      </w:r>
      <w:r w:rsidR="003D17E7">
        <w:rPr>
          <w:rFonts w:ascii="LM Sans 10" w:eastAsia="Times New Roman" w:hAnsi="LM Sans 10" w:cs="Arial"/>
          <w:shd w:val="clear" w:color="auto" w:fill="FFFFFF"/>
          <w:lang w:eastAsia="zh-CN"/>
        </w:rPr>
        <w:t xml:space="preserve"> </w:t>
      </w:r>
      <w:r w:rsidR="003D17E7" w:rsidRPr="003D17E7">
        <w:rPr>
          <w:rFonts w:ascii="LM Sans 10" w:eastAsia="Times New Roman" w:hAnsi="LM Sans 10" w:cs="Arial"/>
          <w:shd w:val="clear" w:color="auto" w:fill="FFFFFF"/>
          <w:lang w:eastAsia="zh-CN"/>
        </w:rPr>
        <w:t>vehicle</w:t>
      </w:r>
      <w:r w:rsidR="003D17E7">
        <w:rPr>
          <w:rFonts w:ascii="LM Sans 10" w:eastAsia="Times New Roman" w:hAnsi="LM Sans 10" w:cs="Arial"/>
          <w:shd w:val="clear" w:color="auto" w:fill="FFFFFF"/>
          <w:lang w:eastAsia="zh-CN"/>
        </w:rPr>
        <w:t xml:space="preserve"> </w:t>
      </w:r>
      <w:r w:rsidR="003D17E7" w:rsidRPr="003D17E7">
        <w:rPr>
          <w:rFonts w:ascii="LM Sans 10" w:eastAsia="Times New Roman" w:hAnsi="LM Sans 10" w:cs="Arial"/>
          <w:shd w:val="clear" w:color="auto" w:fill="FFFFFF"/>
          <w:lang w:eastAsia="zh-CN"/>
        </w:rPr>
        <w:t>occupancy.</w:t>
      </w:r>
      <w:r w:rsidR="003D17E7">
        <w:rPr>
          <w:rFonts w:ascii="LM Sans 10" w:eastAsia="Times New Roman" w:hAnsi="LM Sans 10" w:cs="Times New Roman"/>
          <w:sz w:val="24"/>
          <w:szCs w:val="24"/>
          <w:lang w:eastAsia="zh-CN"/>
        </w:rPr>
        <w:t xml:space="preserve"> They</w:t>
      </w:r>
      <w:r w:rsidR="003D17E7" w:rsidRPr="003D17E7">
        <w:rPr>
          <w:rFonts w:ascii="LM Sans 10" w:eastAsia="Times New Roman" w:hAnsi="LM Sans 10" w:cs="Arial"/>
          <w:shd w:val="clear" w:color="auto" w:fill="FFFFFF"/>
          <w:lang w:eastAsia="zh-CN"/>
        </w:rPr>
        <w:t xml:space="preserve"> launched shared ride programs where discounts were offered if</w:t>
      </w:r>
      <w:r w:rsidR="003D17E7">
        <w:rPr>
          <w:rFonts w:ascii="LM Sans 10" w:eastAsia="Times New Roman" w:hAnsi="LM Sans 10" w:cs="Times New Roman"/>
          <w:sz w:val="24"/>
          <w:szCs w:val="24"/>
          <w:lang w:eastAsia="zh-CN"/>
        </w:rPr>
        <w:t xml:space="preserve"> </w:t>
      </w:r>
      <w:r w:rsidR="003D17E7" w:rsidRPr="003D17E7">
        <w:rPr>
          <w:rFonts w:ascii="LM Sans 10" w:eastAsia="Times New Roman" w:hAnsi="LM Sans 10" w:cs="Arial"/>
          <w:shd w:val="clear" w:color="auto" w:fill="FFFFFF"/>
          <w:lang w:eastAsia="zh-CN"/>
        </w:rPr>
        <w:t>passengers/parties were willing to be matched with other passengers/parties traveling along a similar route</w:t>
      </w:r>
      <w:r w:rsidR="003D17E7">
        <w:rPr>
          <w:rFonts w:ascii="LM Sans 10" w:eastAsia="Times New Roman" w:hAnsi="LM Sans 10" w:cs="Times New Roman"/>
          <w:sz w:val="24"/>
          <w:szCs w:val="24"/>
          <w:lang w:eastAsia="zh-CN"/>
        </w:rPr>
        <w:t xml:space="preserve"> </w:t>
      </w:r>
      <w:r w:rsidR="003D17E7" w:rsidRPr="003D17E7">
        <w:rPr>
          <w:rFonts w:ascii="LM Sans 10" w:eastAsia="Times New Roman" w:hAnsi="LM Sans 10" w:cs="Arial"/>
          <w:shd w:val="clear" w:color="auto" w:fill="FFFFFF"/>
          <w:lang w:eastAsia="zh-CN"/>
        </w:rPr>
        <w:t>(e.g.</w:t>
      </w:r>
      <w:r w:rsidR="00BE3655">
        <w:rPr>
          <w:rFonts w:ascii="LM Sans 10" w:eastAsia="Times New Roman" w:hAnsi="LM Sans 10" w:cs="Arial"/>
          <w:shd w:val="clear" w:color="auto" w:fill="FFFFFF"/>
          <w:lang w:eastAsia="zh-CN"/>
        </w:rPr>
        <w:t>,</w:t>
      </w:r>
      <w:r w:rsidR="003D17E7" w:rsidRPr="003D17E7">
        <w:rPr>
          <w:rFonts w:ascii="LM Sans 10" w:eastAsia="Times New Roman" w:hAnsi="LM Sans 10" w:cs="Arial"/>
          <w:shd w:val="clear" w:color="auto" w:fill="FFFFFF"/>
          <w:lang w:eastAsia="zh-CN"/>
        </w:rPr>
        <w:t xml:space="preserve"> Lyft Shared launched in 2012 and </w:t>
      </w:r>
      <w:proofErr w:type="spellStart"/>
      <w:r w:rsidR="003D17E7" w:rsidRPr="003D17E7">
        <w:rPr>
          <w:rFonts w:ascii="LM Sans 10" w:eastAsia="Times New Roman" w:hAnsi="LM Sans 10" w:cs="Arial"/>
          <w:shd w:val="clear" w:color="auto" w:fill="FFFFFF"/>
          <w:lang w:eastAsia="zh-CN"/>
        </w:rPr>
        <w:t>UberPool</w:t>
      </w:r>
      <w:proofErr w:type="spellEnd"/>
      <w:r w:rsidR="003D17E7" w:rsidRPr="003D17E7">
        <w:rPr>
          <w:rFonts w:ascii="LM Sans 10" w:eastAsia="Times New Roman" w:hAnsi="LM Sans 10" w:cs="Arial"/>
          <w:shd w:val="clear" w:color="auto" w:fill="FFFFFF"/>
          <w:lang w:eastAsia="zh-CN"/>
        </w:rPr>
        <w:t xml:space="preserve"> launched in 2014). These claims of reduced vehicle miles</w:t>
      </w:r>
      <w:r w:rsidR="003D17E7">
        <w:rPr>
          <w:rFonts w:ascii="LM Sans 10" w:eastAsia="Times New Roman" w:hAnsi="LM Sans 10" w:cs="Times New Roman"/>
          <w:sz w:val="24"/>
          <w:szCs w:val="24"/>
          <w:lang w:eastAsia="zh-CN"/>
        </w:rPr>
        <w:t xml:space="preserve"> </w:t>
      </w:r>
      <w:r w:rsidR="003D17E7" w:rsidRPr="003D17E7">
        <w:rPr>
          <w:rFonts w:ascii="LM Sans 10" w:eastAsia="Times New Roman" w:hAnsi="LM Sans 10" w:cs="Arial"/>
          <w:shd w:val="clear" w:color="auto" w:fill="FFFFFF"/>
          <w:lang w:eastAsia="zh-CN"/>
        </w:rPr>
        <w:t>traveled, however, have largely been challenged in recent years where several studies found ride sharing</w:t>
      </w:r>
      <w:r w:rsidR="00B0585E">
        <w:rPr>
          <w:rFonts w:ascii="LM Sans 10" w:eastAsia="Times New Roman" w:hAnsi="LM Sans 10" w:cs="Times New Roman"/>
          <w:sz w:val="24"/>
          <w:szCs w:val="24"/>
          <w:lang w:eastAsia="zh-CN"/>
        </w:rPr>
        <w:t xml:space="preserve"> </w:t>
      </w:r>
      <w:r w:rsidR="003D17E7" w:rsidRPr="003D17E7">
        <w:rPr>
          <w:rFonts w:ascii="LM Sans 10" w:eastAsia="Times New Roman" w:hAnsi="LM Sans 10" w:cs="Arial"/>
          <w:shd w:val="clear" w:color="auto" w:fill="FFFFFF"/>
          <w:lang w:eastAsia="zh-CN"/>
        </w:rPr>
        <w:t>to add to urban traffic congestio</w:t>
      </w:r>
      <w:r w:rsidR="00B0585E">
        <w:rPr>
          <w:rFonts w:ascii="LM Sans 10" w:eastAsia="Times New Roman" w:hAnsi="LM Sans 10" w:cs="Arial"/>
          <w:shd w:val="clear" w:color="auto" w:fill="FFFFFF"/>
          <w:lang w:eastAsia="zh-CN"/>
        </w:rPr>
        <w:t>n.</w:t>
      </w:r>
      <w:r w:rsidR="00617E00">
        <w:rPr>
          <w:rFonts w:ascii="LM Sans 10" w:eastAsia="Times New Roman" w:hAnsi="LM Sans 10" w:cs="Arial"/>
          <w:shd w:val="clear" w:color="auto" w:fill="FFFFFF"/>
          <w:lang w:eastAsia="zh-CN"/>
        </w:rPr>
        <w:t xml:space="preserve"> </w:t>
      </w:r>
      <w:r w:rsidR="009731FE">
        <w:rPr>
          <w:rStyle w:val="FootnoteReference"/>
          <w:rFonts w:ascii="LM Sans 10" w:eastAsia="Times New Roman" w:hAnsi="LM Sans 10" w:cs="Arial"/>
          <w:shd w:val="clear" w:color="auto" w:fill="FFFFFF"/>
          <w:lang w:eastAsia="zh-CN"/>
        </w:rPr>
        <w:footnoteReference w:id="2"/>
      </w:r>
      <w:r w:rsidR="002B77A6">
        <w:rPr>
          <w:rFonts w:ascii="LM Sans 10" w:eastAsia="Times New Roman" w:hAnsi="LM Sans 10" w:cs="Arial"/>
          <w:shd w:val="clear" w:color="auto" w:fill="FFFFFF"/>
          <w:lang w:eastAsia="zh-CN"/>
        </w:rPr>
        <w:t xml:space="preserve"> </w:t>
      </w:r>
      <w:r w:rsidR="0038473B">
        <w:rPr>
          <w:rFonts w:ascii="LM Sans 10" w:eastAsia="Times New Roman" w:hAnsi="LM Sans 10" w:cs="Arial"/>
          <w:shd w:val="clear" w:color="auto" w:fill="FFFFFF"/>
          <w:lang w:eastAsia="zh-CN"/>
        </w:rPr>
        <w:t xml:space="preserve">How many rides ride sharing services are taking from taxis, how they compete/cooperate with transit services, and whether they are making </w:t>
      </w:r>
      <w:r w:rsidR="00620CA2">
        <w:rPr>
          <w:rFonts w:ascii="LM Sans 10" w:eastAsia="Times New Roman" w:hAnsi="LM Sans 10" w:cs="Arial"/>
          <w:shd w:val="clear" w:color="auto" w:fill="FFFFFF"/>
          <w:lang w:eastAsia="zh-CN"/>
        </w:rPr>
        <w:t>rush</w:t>
      </w:r>
      <w:r w:rsidR="0038473B">
        <w:rPr>
          <w:rFonts w:ascii="LM Sans 10" w:eastAsia="Times New Roman" w:hAnsi="LM Sans 10" w:cs="Arial"/>
          <w:shd w:val="clear" w:color="auto" w:fill="FFFFFF"/>
          <w:lang w:eastAsia="zh-CN"/>
        </w:rPr>
        <w:t>-hour traffic worse have been the hottest topics both in academia and the industry.</w:t>
      </w:r>
      <w:r w:rsidR="00620CA2">
        <w:rPr>
          <w:rFonts w:ascii="LM Sans 10" w:eastAsia="Times New Roman" w:hAnsi="LM Sans 10" w:cs="Arial"/>
          <w:shd w:val="clear" w:color="auto" w:fill="FFFFFF"/>
          <w:lang w:eastAsia="zh-CN"/>
        </w:rPr>
        <w:t xml:space="preserve"> The teaching team found data</w:t>
      </w:r>
      <w:r w:rsidR="00AB00C0">
        <w:rPr>
          <w:rFonts w:ascii="LM Sans 10" w:eastAsia="Times New Roman" w:hAnsi="LM Sans 10" w:cs="Arial"/>
          <w:shd w:val="clear" w:color="auto" w:fill="FFFFFF"/>
          <w:lang w:eastAsia="zh-CN"/>
        </w:rPr>
        <w:t xml:space="preserve"> </w:t>
      </w:r>
      <w:r w:rsidR="00620CA2">
        <w:rPr>
          <w:rFonts w:ascii="LM Sans 10" w:eastAsia="Times New Roman" w:hAnsi="LM Sans 10" w:cs="Arial"/>
          <w:shd w:val="clear" w:color="auto" w:fill="FFFFFF"/>
          <w:lang w:eastAsia="zh-CN"/>
        </w:rPr>
        <w:t xml:space="preserve">from New York City, </w:t>
      </w:r>
      <w:r w:rsidR="00AB00C0">
        <w:rPr>
          <w:rFonts w:ascii="LM Sans 10" w:eastAsia="Times New Roman" w:hAnsi="LM Sans 10" w:cs="Arial"/>
          <w:shd w:val="clear" w:color="auto" w:fill="FFFFFF"/>
          <w:lang w:eastAsia="zh-CN"/>
        </w:rPr>
        <w:t>where ride sharing data, taxi records, and shared bike trips are published and can be referenced against each other.</w:t>
      </w:r>
      <w:r w:rsidR="002F739D">
        <w:rPr>
          <w:rFonts w:ascii="LM Sans 10" w:eastAsia="Times New Roman" w:hAnsi="LM Sans 10" w:cs="Arial"/>
          <w:shd w:val="clear" w:color="auto" w:fill="FFFFFF"/>
          <w:lang w:eastAsia="zh-CN"/>
        </w:rPr>
        <w:t xml:space="preserve"> Specifically, they include data of </w:t>
      </w:r>
    </w:p>
    <w:p w14:paraId="0EDB66E8" w14:textId="77777777" w:rsidR="00051537" w:rsidRDefault="002F739D" w:rsidP="00051537">
      <w:pPr>
        <w:ind w:left="360"/>
        <w:rPr>
          <w:rFonts w:ascii="LM Sans 10" w:hAnsi="LM Sans 10"/>
        </w:rPr>
      </w:pPr>
      <w:r>
        <w:rPr>
          <w:rFonts w:ascii="LM Sans 10" w:hAnsi="LM Sans 10"/>
          <w:b/>
        </w:rPr>
        <w:lastRenderedPageBreak/>
        <w:t>Ride sharing services</w:t>
      </w:r>
      <w:r w:rsidRPr="003556C6">
        <w:rPr>
          <w:rFonts w:ascii="LM Sans 10" w:hAnsi="LM Sans 10"/>
          <w:b/>
        </w:rPr>
        <w:t>:</w:t>
      </w:r>
      <w:r w:rsidRPr="003556C6">
        <w:rPr>
          <w:rFonts w:ascii="LM Sans 10" w:hAnsi="LM Sans 10"/>
        </w:rPr>
        <w:t xml:space="preserve"> </w:t>
      </w:r>
      <w:r w:rsidR="00441367">
        <w:rPr>
          <w:rFonts w:ascii="LM Sans 10" w:hAnsi="LM Sans 10"/>
        </w:rPr>
        <w:t>pickup records of Uber, Lyft, and other companies from Apr 2014 to Jun 2015</w:t>
      </w:r>
      <w:r>
        <w:rPr>
          <w:rFonts w:ascii="LM Sans 10" w:hAnsi="LM Sans 10"/>
        </w:rPr>
        <w:t>.</w:t>
      </w:r>
      <w:r w:rsidR="00441367">
        <w:rPr>
          <w:rFonts w:ascii="LM Sans 10" w:hAnsi="LM Sans 10"/>
        </w:rPr>
        <w:t xml:space="preserve"> Available at </w:t>
      </w:r>
      <w:hyperlink r:id="rId14" w:history="1">
        <w:r w:rsidR="00441367" w:rsidRPr="000F66EC">
          <w:rPr>
            <w:rStyle w:val="Hyperlink"/>
            <w:rFonts w:ascii="LM Sans 10" w:hAnsi="LM Sans 10"/>
          </w:rPr>
          <w:t>https://www.kaggle.com/fivethirtyeight/uber-pickups-in-new-york-city</w:t>
        </w:r>
      </w:hyperlink>
      <w:r w:rsidR="00441367">
        <w:rPr>
          <w:rFonts w:ascii="LM Sans 10" w:hAnsi="LM Sans 10"/>
        </w:rPr>
        <w:t xml:space="preserve">. </w:t>
      </w:r>
    </w:p>
    <w:p w14:paraId="7CA370DE" w14:textId="12077D38" w:rsidR="004459EF" w:rsidRDefault="00441367" w:rsidP="00051537">
      <w:pPr>
        <w:ind w:left="360"/>
        <w:rPr>
          <w:rFonts w:ascii="LM Sans 10" w:hAnsi="LM Sans 10"/>
        </w:rPr>
      </w:pPr>
      <w:r>
        <w:rPr>
          <w:rFonts w:ascii="LM Sans 10" w:hAnsi="LM Sans 10"/>
          <w:b/>
        </w:rPr>
        <w:t>NYC taxi</w:t>
      </w:r>
      <w:r w:rsidR="002F739D" w:rsidRPr="003556C6">
        <w:rPr>
          <w:rFonts w:ascii="LM Sans 10" w:hAnsi="LM Sans 10"/>
          <w:b/>
        </w:rPr>
        <w:t>:</w:t>
      </w:r>
      <w:r>
        <w:rPr>
          <w:rFonts w:ascii="LM Sans 10" w:hAnsi="LM Sans 10"/>
          <w:b/>
        </w:rPr>
        <w:t xml:space="preserve"> </w:t>
      </w:r>
      <w:r w:rsidRPr="00110213">
        <w:rPr>
          <w:rFonts w:ascii="LM Sans 10" w:hAnsi="LM Sans 10"/>
          <w:bCs/>
        </w:rPr>
        <w:t>detailed taxi trips</w:t>
      </w:r>
      <w:r w:rsidR="00110213">
        <w:rPr>
          <w:rFonts w:ascii="LM Sans 10" w:hAnsi="LM Sans 10"/>
        </w:rPr>
        <w:t xml:space="preserve"> from 2009 to 2021, containing </w:t>
      </w:r>
      <w:r w:rsidR="00051537">
        <w:rPr>
          <w:rFonts w:ascii="LM Sans 10" w:hAnsi="LM Sans 10"/>
        </w:rPr>
        <w:t>not only pick-up and drop-off dates/times/locations, but also trip distances, itemized fares, payment types, and driver-reported passenger counts</w:t>
      </w:r>
      <w:r w:rsidR="00110213">
        <w:rPr>
          <w:rFonts w:ascii="LM Sans 10" w:hAnsi="LM Sans 10"/>
        </w:rPr>
        <w:t xml:space="preserve">. Available at </w:t>
      </w:r>
      <w:hyperlink r:id="rId15" w:history="1">
        <w:r w:rsidR="00110213" w:rsidRPr="000F66EC">
          <w:rPr>
            <w:rStyle w:val="Hyperlink"/>
            <w:rFonts w:ascii="LM Sans 10" w:hAnsi="LM Sans 10"/>
          </w:rPr>
          <w:t>https://www1.nyc.gov/site/tlc/about/tlc-trip-record-data.page</w:t>
        </w:r>
      </w:hyperlink>
      <w:r w:rsidR="00110213">
        <w:rPr>
          <w:rFonts w:ascii="LM Sans 10" w:hAnsi="LM Sans 10"/>
        </w:rPr>
        <w:t xml:space="preserve">. </w:t>
      </w:r>
    </w:p>
    <w:p w14:paraId="445B83E4" w14:textId="4345CADF" w:rsidR="00051537" w:rsidRDefault="00051537" w:rsidP="00051537">
      <w:pPr>
        <w:ind w:left="360"/>
        <w:rPr>
          <w:rFonts w:ascii="LM Sans 10" w:hAnsi="LM Sans 10"/>
        </w:rPr>
      </w:pPr>
      <w:r>
        <w:rPr>
          <w:rFonts w:ascii="LM Sans 10" w:hAnsi="LM Sans 10"/>
          <w:b/>
        </w:rPr>
        <w:t>Citi Bike:</w:t>
      </w:r>
      <w:r>
        <w:rPr>
          <w:rFonts w:ascii="LM Sans 10" w:hAnsi="LM Sans 10"/>
        </w:rPr>
        <w:t xml:space="preserve"> Citi bike trips from Jun 2013 to Dec 2021. The schema of this dataset could have changed</w:t>
      </w:r>
      <w:r w:rsidR="00D859DD">
        <w:rPr>
          <w:rFonts w:ascii="LM Sans 10" w:hAnsi="LM Sans 10"/>
        </w:rPr>
        <w:t xml:space="preserve"> at some point.</w:t>
      </w:r>
      <w:r w:rsidR="00E30A58">
        <w:rPr>
          <w:rFonts w:ascii="LM Sans 10" w:hAnsi="LM Sans 10"/>
        </w:rPr>
        <w:t xml:space="preserve"> </w:t>
      </w:r>
      <w:r w:rsidR="00C545CB">
        <w:rPr>
          <w:rFonts w:ascii="LM Sans 10" w:hAnsi="LM Sans 10"/>
        </w:rPr>
        <w:t>The data is a</w:t>
      </w:r>
      <w:r w:rsidR="00E30A58">
        <w:rPr>
          <w:rFonts w:ascii="LM Sans 10" w:hAnsi="LM Sans 10"/>
        </w:rPr>
        <w:t xml:space="preserve">vailable </w:t>
      </w:r>
      <w:r w:rsidR="00C545CB">
        <w:rPr>
          <w:rFonts w:ascii="LM Sans 10" w:hAnsi="LM Sans 10"/>
        </w:rPr>
        <w:t xml:space="preserve">for download </w:t>
      </w:r>
      <w:r w:rsidR="00E30A58">
        <w:rPr>
          <w:rFonts w:ascii="LM Sans 10" w:hAnsi="LM Sans 10"/>
        </w:rPr>
        <w:t xml:space="preserve">at </w:t>
      </w:r>
      <w:hyperlink r:id="rId16" w:history="1">
        <w:r w:rsidR="00C545CB" w:rsidRPr="00C545CB">
          <w:rPr>
            <w:rStyle w:val="Hyperlink"/>
            <w:rFonts w:ascii="LM Sans 10" w:hAnsi="LM Sans 10"/>
          </w:rPr>
          <w:t>https://ride.citibikenyc.com/system-data</w:t>
        </w:r>
      </w:hyperlink>
      <w:r w:rsidR="00E30A58">
        <w:rPr>
          <w:rFonts w:ascii="LM Sans 10" w:hAnsi="LM Sans 10"/>
        </w:rPr>
        <w:t>.</w:t>
      </w:r>
    </w:p>
    <w:p w14:paraId="273E36B7" w14:textId="1B7F5D75" w:rsidR="003D63FA" w:rsidRDefault="003D63FA" w:rsidP="003D63FA">
      <w:pPr>
        <w:rPr>
          <w:rFonts w:ascii="LM Sans 10" w:hAnsi="LM Sans 10"/>
        </w:rPr>
      </w:pPr>
      <w:r>
        <w:rPr>
          <w:rFonts w:ascii="LM Sans 10" w:hAnsi="LM Sans 10"/>
        </w:rPr>
        <w:t xml:space="preserve">These datasets all contain location information and therefore can be potentially joined together for analysis. To go even deeper, census data can be joined with these trips to infer how socioeconomic factors contribute to collective travel behaviors. However, since the datasets are very large, the teams interested should </w:t>
      </w:r>
      <w:r w:rsidR="009008C9">
        <w:rPr>
          <w:rFonts w:ascii="LM Sans 10" w:hAnsi="LM Sans 10"/>
        </w:rPr>
        <w:t xml:space="preserve">probably </w:t>
      </w:r>
      <w:r>
        <w:rPr>
          <w:rFonts w:ascii="LM Sans 10" w:hAnsi="LM Sans 10"/>
        </w:rPr>
        <w:t xml:space="preserve">define their problems clearly before </w:t>
      </w:r>
      <w:r w:rsidR="00ED0535">
        <w:rPr>
          <w:rFonts w:ascii="LM Sans 10" w:hAnsi="LM Sans 10"/>
        </w:rPr>
        <w:t>even downloading</w:t>
      </w:r>
      <w:r>
        <w:rPr>
          <w:rFonts w:ascii="LM Sans 10" w:hAnsi="LM Sans 10"/>
        </w:rPr>
        <w:t xml:space="preserve"> the data.</w:t>
      </w:r>
    </w:p>
    <w:p w14:paraId="74EAA3A8" w14:textId="34440A35" w:rsidR="007F5F2C" w:rsidRPr="003556C6" w:rsidRDefault="007F5F2C" w:rsidP="007F5F2C">
      <w:pPr>
        <w:pStyle w:val="Heading1"/>
        <w:rPr>
          <w:rFonts w:ascii="LM Sans 10" w:hAnsi="LM Sans 10"/>
        </w:rPr>
      </w:pPr>
      <w:r>
        <w:rPr>
          <w:rFonts w:ascii="LM Sans 10" w:hAnsi="LM Sans 10"/>
        </w:rPr>
        <w:t xml:space="preserve">Dataset 6 – Stanford Open Policing Project (WA) </w:t>
      </w:r>
    </w:p>
    <w:p w14:paraId="1719F5B7" w14:textId="571FD90F" w:rsidR="00537E40" w:rsidRDefault="00EB060B" w:rsidP="00EA4C8F">
      <w:pPr>
        <w:rPr>
          <w:rFonts w:ascii="LM Sans 10" w:eastAsia="Times New Roman" w:hAnsi="LM Sans 10" w:cs="Times New Roman"/>
          <w:shd w:val="clear" w:color="auto" w:fill="FFFFFF"/>
          <w:lang w:eastAsia="zh-CN"/>
        </w:rPr>
      </w:pPr>
      <w:r w:rsidRPr="00EB060B">
        <w:rPr>
          <w:rFonts w:ascii="LM Sans 10" w:eastAsia="Times New Roman" w:hAnsi="LM Sans 10" w:cs="Arial"/>
          <w:shd w:val="clear" w:color="auto" w:fill="FFFFFF"/>
          <w:lang w:eastAsia="zh-CN"/>
        </w:rPr>
        <w:t>On a typical day in the United States, police officers make more than 50,000 traffic stops.</w:t>
      </w:r>
      <w:r w:rsidR="00537E40">
        <w:rPr>
          <w:rFonts w:ascii="LM Sans 10" w:eastAsia="Times New Roman" w:hAnsi="LM Sans 10" w:cs="Arial"/>
          <w:shd w:val="clear" w:color="auto" w:fill="FFFFFF"/>
          <w:lang w:eastAsia="zh-CN"/>
        </w:rPr>
        <w:t xml:space="preserve"> </w:t>
      </w:r>
      <w:r w:rsidRPr="00EB060B">
        <w:rPr>
          <w:rFonts w:ascii="LM Sans 10" w:eastAsia="Times New Roman" w:hAnsi="LM Sans 10" w:cs="Arial"/>
          <w:shd w:val="clear" w:color="auto" w:fill="FFFFFF"/>
          <w:lang w:eastAsia="zh-CN"/>
        </w:rPr>
        <w:t xml:space="preserve">The </w:t>
      </w:r>
      <w:r w:rsidRPr="005C6AA7">
        <w:rPr>
          <w:rFonts w:ascii="LM Sans 10" w:eastAsia="Times New Roman" w:hAnsi="LM Sans 10" w:cs="Arial"/>
          <w:shd w:val="clear" w:color="auto" w:fill="FFFFFF"/>
          <w:lang w:eastAsia="zh-CN"/>
          <w14:textFill>
            <w14:solidFill>
              <w14:schemeClr w14:val="tx1">
                <w14:lumMod w14:val="75000"/>
                <w14:lumOff w14:val="25000"/>
                <w14:lumMod w14:val="75000"/>
                <w14:lumMod w14:val="75000"/>
                <w14:lumOff w14:val="25000"/>
              </w14:schemeClr>
            </w14:solidFill>
          </w14:textFill>
        </w:rPr>
        <w:t>Stanford Open Policing Project</w:t>
      </w:r>
      <w:r w:rsidR="005C6AA7">
        <w:rPr>
          <w:rFonts w:ascii="LM Sans 10" w:eastAsia="Times New Roman" w:hAnsi="LM Sans 10" w:cs="Arial"/>
          <w:shd w:val="clear" w:color="auto" w:fill="FFFFFF"/>
          <w:lang w:eastAsia="zh-CN"/>
          <w14:textFill>
            <w14:solidFill>
              <w14:schemeClr w14:val="tx1">
                <w14:lumMod w14:val="75000"/>
                <w14:lumOff w14:val="25000"/>
                <w14:lumMod w14:val="75000"/>
                <w14:lumMod w14:val="75000"/>
                <w14:lumOff w14:val="25000"/>
              </w14:schemeClr>
            </w14:solidFill>
          </w14:textFill>
        </w:rPr>
        <w:t xml:space="preserve"> (</w:t>
      </w:r>
      <w:hyperlink r:id="rId17" w:history="1">
        <w:r w:rsidR="005C6AA7" w:rsidRPr="005C6AA7">
          <w:rPr>
            <w:rStyle w:val="Hyperlink"/>
            <w:rFonts w:ascii="LM Sans 10" w:eastAsia="Times New Roman" w:hAnsi="LM Sans 10" w:cs="Arial"/>
            <w:shd w:val="clear" w:color="auto" w:fill="FFFFFF"/>
            <w:lang w:eastAsia="zh-CN"/>
            <w14:textFill>
              <w14:solidFill>
                <w14:schemeClr w14:val="accent1">
                  <w14:lumMod w14:val="75000"/>
                  <w14:lumMod w14:val="75000"/>
                  <w14:lumMod w14:val="75000"/>
                  <w14:lumOff w14:val="25000"/>
                </w14:schemeClr>
              </w14:solidFill>
            </w14:textFill>
          </w:rPr>
          <w:t>https://openpolicing.stanford.edu/</w:t>
        </w:r>
      </w:hyperlink>
      <w:r w:rsidR="005C6AA7" w:rsidRPr="005C6AA7">
        <w:rPr>
          <w:rFonts w:ascii="LM Sans 10" w:eastAsia="Times New Roman" w:hAnsi="LM Sans 10" w:cs="Arial"/>
          <w:shd w:val="clear" w:color="auto" w:fill="FFFFFF"/>
          <w:lang w:eastAsia="zh-CN"/>
          <w14:textFill>
            <w14:solidFill>
              <w14:schemeClr w14:val="tx1">
                <w14:lumMod w14:val="75000"/>
                <w14:lumOff w14:val="25000"/>
                <w14:lumMod w14:val="75000"/>
                <w14:lumMod w14:val="75000"/>
                <w14:lumOff w14:val="25000"/>
              </w14:schemeClr>
            </w14:solidFill>
          </w14:textFill>
        </w:rPr>
        <w:t>)</w:t>
      </w:r>
      <w:r w:rsidRPr="00EB060B">
        <w:rPr>
          <w:rFonts w:ascii="LM Sans 10" w:eastAsia="Times New Roman" w:hAnsi="LM Sans 10" w:cs="Arial"/>
          <w:shd w:val="clear" w:color="auto" w:fill="FFFFFF"/>
          <w:lang w:eastAsia="zh-CN"/>
        </w:rPr>
        <w:t xml:space="preserve"> team </w:t>
      </w:r>
      <w:r w:rsidRPr="00537E40">
        <w:rPr>
          <w:rFonts w:ascii="LM Sans 10" w:eastAsia="Times New Roman" w:hAnsi="LM Sans 10" w:cs="Arial"/>
          <w:shd w:val="clear" w:color="auto" w:fill="FFFFFF"/>
          <w:lang w:eastAsia="zh-CN"/>
        </w:rPr>
        <w:t>gathered</w:t>
      </w:r>
      <w:r w:rsidRPr="00EB060B">
        <w:rPr>
          <w:rFonts w:ascii="LM Sans 10" w:eastAsia="Times New Roman" w:hAnsi="LM Sans 10" w:cs="Arial"/>
          <w:shd w:val="clear" w:color="auto" w:fill="FFFFFF"/>
          <w:lang w:eastAsia="zh-CN"/>
        </w:rPr>
        <w:t xml:space="preserve">, </w:t>
      </w:r>
      <w:r w:rsidRPr="00537E40">
        <w:rPr>
          <w:rFonts w:ascii="LM Sans 10" w:eastAsia="Times New Roman" w:hAnsi="LM Sans 10" w:cs="Arial"/>
          <w:shd w:val="clear" w:color="auto" w:fill="FFFFFF"/>
          <w:lang w:eastAsia="zh-CN"/>
        </w:rPr>
        <w:t>analyzed</w:t>
      </w:r>
      <w:r w:rsidRPr="00EB060B">
        <w:rPr>
          <w:rFonts w:ascii="LM Sans 10" w:eastAsia="Times New Roman" w:hAnsi="LM Sans 10" w:cs="Arial"/>
          <w:shd w:val="clear" w:color="auto" w:fill="FFFFFF"/>
          <w:lang w:eastAsia="zh-CN"/>
        </w:rPr>
        <w:t>, and releas</w:t>
      </w:r>
      <w:r w:rsidRPr="00537E40">
        <w:rPr>
          <w:rFonts w:ascii="LM Sans 10" w:eastAsia="Times New Roman" w:hAnsi="LM Sans 10" w:cs="Arial"/>
          <w:shd w:val="clear" w:color="auto" w:fill="FFFFFF"/>
          <w:lang w:eastAsia="zh-CN"/>
        </w:rPr>
        <w:t>ed</w:t>
      </w:r>
      <w:r w:rsidRPr="00EB060B">
        <w:rPr>
          <w:rFonts w:ascii="LM Sans 10" w:eastAsia="Times New Roman" w:hAnsi="LM Sans 10" w:cs="Arial"/>
          <w:shd w:val="clear" w:color="auto" w:fill="FFFFFF"/>
          <w:lang w:eastAsia="zh-CN"/>
        </w:rPr>
        <w:t xml:space="preserve"> records from millions of traffic stops by law enforcement agencies across the country. Their goal </w:t>
      </w:r>
      <w:r w:rsidRPr="00537E40">
        <w:rPr>
          <w:rFonts w:ascii="LM Sans 10" w:eastAsia="Times New Roman" w:hAnsi="LM Sans 10" w:cs="Arial"/>
          <w:shd w:val="clear" w:color="auto" w:fill="FFFFFF"/>
          <w:lang w:eastAsia="zh-CN"/>
        </w:rPr>
        <w:t>is</w:t>
      </w:r>
      <w:r w:rsidRPr="00EB060B">
        <w:rPr>
          <w:rFonts w:ascii="LM Sans 10" w:eastAsia="Times New Roman" w:hAnsi="LM Sans 10" w:cs="Arial"/>
          <w:shd w:val="clear" w:color="auto" w:fill="FFFFFF"/>
          <w:lang w:eastAsia="zh-CN"/>
        </w:rPr>
        <w:t xml:space="preserve"> to help researchers, journalists, and policymakers investigate and improve interactions between police and the public.</w:t>
      </w:r>
      <w:r w:rsidR="00537E40">
        <w:rPr>
          <w:rFonts w:ascii="LM Sans 10" w:eastAsia="Times New Roman" w:hAnsi="LM Sans 10" w:cs="Arial"/>
          <w:shd w:val="clear" w:color="auto" w:fill="FFFFFF"/>
          <w:lang w:eastAsia="zh-CN"/>
        </w:rPr>
        <w:t xml:space="preserve"> </w:t>
      </w:r>
      <w:r w:rsidR="00D61D2D">
        <w:rPr>
          <w:rFonts w:ascii="LM Sans 10" w:eastAsia="Times New Roman" w:hAnsi="LM Sans 10" w:cs="Times New Roman" w:hint="eastAsia"/>
          <w:shd w:val="clear" w:color="auto" w:fill="FFFFFF"/>
          <w:lang w:eastAsia="zh-CN"/>
        </w:rPr>
        <w:t>F</w:t>
      </w:r>
      <w:r w:rsidR="00D61D2D">
        <w:rPr>
          <w:rFonts w:ascii="LM Sans 10" w:eastAsia="Times New Roman" w:hAnsi="LM Sans 10" w:cs="Times New Roman"/>
          <w:shd w:val="clear" w:color="auto" w:fill="FFFFFF"/>
          <w:lang w:eastAsia="zh-CN"/>
        </w:rPr>
        <w:t xml:space="preserve">or Washington state, the project collected records from Seattle, Tacoma, and State Patrol, according to </w:t>
      </w:r>
      <w:r w:rsidR="005C6AA7">
        <w:rPr>
          <w:rFonts w:ascii="LM Sans 10" w:eastAsia="Times New Roman" w:hAnsi="LM Sans 10" w:cs="Times New Roman"/>
          <w:shd w:val="clear" w:color="auto" w:fill="FFFFFF"/>
          <w:lang w:eastAsia="zh-CN"/>
          <w14:textFill>
            <w14:solidFill>
              <w14:schemeClr w14:val="tx1">
                <w14:lumMod w14:val="75000"/>
                <w14:lumOff w14:val="25000"/>
                <w14:lumMod w14:val="75000"/>
                <w14:lumMod w14:val="75000"/>
                <w14:lumOff w14:val="25000"/>
              </w14:schemeClr>
            </w14:solidFill>
          </w14:textFill>
        </w:rPr>
        <w:t>the info</w:t>
      </w:r>
      <w:r w:rsidR="00D61D2D" w:rsidRPr="005C6AA7">
        <w:rPr>
          <w:rFonts w:ascii="LM Sans 10" w:eastAsia="Times New Roman" w:hAnsi="LM Sans 10" w:cs="Times New Roman"/>
          <w:shd w:val="clear" w:color="auto" w:fill="FFFFFF"/>
          <w:lang w:eastAsia="zh-CN"/>
          <w14:textFill>
            <w14:solidFill>
              <w14:schemeClr w14:val="tx1">
                <w14:lumMod w14:val="75000"/>
                <w14:lumOff w14:val="25000"/>
                <w14:lumMod w14:val="75000"/>
                <w14:lumMod w14:val="75000"/>
                <w14:lumOff w14:val="25000"/>
              </w14:schemeClr>
            </w14:solidFill>
          </w14:textFill>
        </w:rPr>
        <w:t xml:space="preserve"> page</w:t>
      </w:r>
      <w:r w:rsidR="005C6AA7">
        <w:rPr>
          <w:rFonts w:ascii="LM Sans 10" w:eastAsia="Times New Roman" w:hAnsi="LM Sans 10" w:cs="Times New Roman"/>
          <w:shd w:val="clear" w:color="auto" w:fill="FFFFFF"/>
          <w:lang w:eastAsia="zh-CN"/>
          <w14:textFill>
            <w14:solidFill>
              <w14:schemeClr w14:val="tx1">
                <w14:lumMod w14:val="75000"/>
                <w14:lumOff w14:val="25000"/>
                <w14:lumMod w14:val="75000"/>
                <w14:lumMod w14:val="75000"/>
                <w14:lumOff w14:val="25000"/>
              </w14:schemeClr>
            </w14:solidFill>
          </w14:textFill>
        </w:rPr>
        <w:t xml:space="preserve"> (</w:t>
      </w:r>
      <w:hyperlink r:id="rId18" w:history="1">
        <w:r w:rsidR="005C6AA7" w:rsidRPr="005C6AA7">
          <w:rPr>
            <w:rStyle w:val="Hyperlink"/>
            <w:rFonts w:ascii="LM Sans 10" w:eastAsia="Times New Roman" w:hAnsi="LM Sans 10" w:cs="Times New Roman"/>
            <w:shd w:val="clear" w:color="auto" w:fill="FFFFFF"/>
            <w:lang w:eastAsia="zh-CN"/>
            <w14:textFill>
              <w14:solidFill>
                <w14:schemeClr w14:val="accent1">
                  <w14:lumMod w14:val="75000"/>
                  <w14:lumMod w14:val="75000"/>
                  <w14:lumMod w14:val="75000"/>
                  <w14:lumOff w14:val="25000"/>
                </w14:schemeClr>
              </w14:solidFill>
            </w14:textFill>
          </w:rPr>
          <w:t>https://openpolicing.stanford.edu/data/</w:t>
        </w:r>
      </w:hyperlink>
      <w:r w:rsidR="005C6AA7">
        <w:rPr>
          <w:rFonts w:ascii="LM Sans 10" w:eastAsia="Times New Roman" w:hAnsi="LM Sans 10" w:cs="Times New Roman"/>
          <w:shd w:val="clear" w:color="auto" w:fill="FFFFFF"/>
          <w:lang w:eastAsia="zh-CN"/>
          <w14:textFill>
            <w14:solidFill>
              <w14:schemeClr w14:val="tx1">
                <w14:lumMod w14:val="75000"/>
                <w14:lumOff w14:val="25000"/>
                <w14:lumMod w14:val="75000"/>
                <w14:lumMod w14:val="75000"/>
                <w14:lumOff w14:val="25000"/>
              </w14:schemeClr>
            </w14:solidFill>
          </w14:textFill>
        </w:rPr>
        <w:t>)</w:t>
      </w:r>
      <w:r w:rsidR="00D61D2D">
        <w:rPr>
          <w:rFonts w:ascii="LM Sans 10" w:eastAsia="Times New Roman" w:hAnsi="LM Sans 10" w:cs="Times New Roman"/>
          <w:shd w:val="clear" w:color="auto" w:fill="FFFFFF"/>
          <w:lang w:eastAsia="zh-CN"/>
        </w:rPr>
        <w:t>.</w:t>
      </w:r>
    </w:p>
    <w:p w14:paraId="23246C4C" w14:textId="1DC5743F" w:rsidR="00D61D2D" w:rsidRPr="00EA4C8F" w:rsidRDefault="00EA4C8F" w:rsidP="00EA4C8F">
      <w:pPr>
        <w:ind w:left="360"/>
        <w:rPr>
          <w:rFonts w:ascii="LM Sans 10" w:eastAsia="Times New Roman" w:hAnsi="LM Sans 10" w:cs="Times New Roman"/>
          <w:shd w:val="clear" w:color="auto" w:fill="FFFFFF"/>
          <w:lang w:eastAsia="zh-CN"/>
        </w:rPr>
      </w:pPr>
      <w:r>
        <w:rPr>
          <w:rFonts w:ascii="LM Sans 10" w:hAnsi="LM Sans 10"/>
          <w:b/>
        </w:rPr>
        <w:t xml:space="preserve">Availability of attributes </w:t>
      </w:r>
      <w:r>
        <w:rPr>
          <w:rFonts w:ascii="LM Sans 10" w:hAnsi="LM Sans 10"/>
          <w:bCs/>
        </w:rPr>
        <w:t>depend on the agencies.</w:t>
      </w:r>
      <w:r w:rsidRPr="00110213">
        <w:rPr>
          <w:rFonts w:ascii="LM Sans 10" w:hAnsi="LM Sans 10"/>
          <w:bCs/>
        </w:rPr>
        <w:t xml:space="preserve"> </w:t>
      </w:r>
      <w:r>
        <w:rPr>
          <w:rFonts w:ascii="LM Sans 10" w:eastAsia="Times New Roman" w:hAnsi="LM Sans 10" w:cs="Times New Roman"/>
          <w:shd w:val="clear" w:color="auto" w:fill="FFFFFF"/>
          <w:lang w:eastAsia="zh-CN"/>
        </w:rPr>
        <w:t>All possible attributes include Sto</w:t>
      </w:r>
      <w:r w:rsidR="00D61D2D" w:rsidRPr="00D61D2D">
        <w:rPr>
          <w:rFonts w:ascii="LM Sans 10" w:eastAsia="Times New Roman" w:hAnsi="LM Sans 10" w:cs="Times New Roman"/>
          <w:lang w:eastAsia="zh-CN"/>
        </w:rPr>
        <w:t>p Date</w:t>
      </w:r>
      <w:r>
        <w:rPr>
          <w:rFonts w:ascii="LM Sans 10" w:eastAsia="Times New Roman" w:hAnsi="LM Sans 10" w:cs="Times New Roman"/>
          <w:lang w:eastAsia="zh-CN"/>
        </w:rPr>
        <w:t>,</w:t>
      </w:r>
      <w:r>
        <w:rPr>
          <w:rFonts w:ascii="LM Sans 10" w:eastAsia="Times New Roman" w:hAnsi="LM Sans 10" w:cs="Times New Roman"/>
          <w:shd w:val="clear" w:color="auto" w:fill="FFFFFF"/>
          <w:lang w:eastAsia="zh-CN"/>
        </w:rPr>
        <w:t xml:space="preserve"> </w:t>
      </w:r>
      <w:r w:rsidR="00D61D2D" w:rsidRPr="00D61D2D">
        <w:rPr>
          <w:rFonts w:ascii="LM Sans 10" w:eastAsia="Times New Roman" w:hAnsi="LM Sans 10" w:cs="Times New Roman"/>
          <w:lang w:eastAsia="zh-CN"/>
        </w:rPr>
        <w:t>Stop Time</w:t>
      </w:r>
      <w:r>
        <w:rPr>
          <w:rFonts w:ascii="LM Sans 10" w:eastAsia="Times New Roman" w:hAnsi="LM Sans 10" w:cs="Times New Roman"/>
          <w:shd w:val="clear" w:color="auto" w:fill="FFFFFF"/>
          <w:lang w:eastAsia="zh-CN"/>
        </w:rPr>
        <w:t xml:space="preserve">, </w:t>
      </w:r>
      <w:r w:rsidR="00D61D2D" w:rsidRPr="00D61D2D">
        <w:rPr>
          <w:rFonts w:ascii="LM Sans 10" w:eastAsia="Times New Roman" w:hAnsi="LM Sans 10" w:cs="Times New Roman"/>
          <w:lang w:eastAsia="zh-CN"/>
        </w:rPr>
        <w:t>Stop Location</w:t>
      </w:r>
      <w:r>
        <w:rPr>
          <w:rFonts w:ascii="LM Sans 10" w:eastAsia="Times New Roman" w:hAnsi="LM Sans 10" w:cs="Times New Roman"/>
          <w:shd w:val="clear" w:color="auto" w:fill="FFFFFF"/>
          <w:lang w:eastAsia="zh-CN"/>
        </w:rPr>
        <w:t xml:space="preserve">, </w:t>
      </w:r>
      <w:r w:rsidR="00D61D2D" w:rsidRPr="00D61D2D">
        <w:rPr>
          <w:rFonts w:ascii="LM Sans 10" w:eastAsia="Times New Roman" w:hAnsi="LM Sans 10" w:cs="Times New Roman"/>
          <w:lang w:eastAsia="zh-CN"/>
        </w:rPr>
        <w:t>Driver Race</w:t>
      </w:r>
      <w:r>
        <w:rPr>
          <w:rFonts w:ascii="LM Sans 10" w:eastAsia="Times New Roman" w:hAnsi="LM Sans 10" w:cs="Times New Roman"/>
          <w:shd w:val="clear" w:color="auto" w:fill="FFFFFF"/>
          <w:lang w:eastAsia="zh-CN"/>
        </w:rPr>
        <w:t xml:space="preserve">, </w:t>
      </w:r>
      <w:r w:rsidR="00D61D2D" w:rsidRPr="00D61D2D">
        <w:rPr>
          <w:rFonts w:ascii="LM Sans 10" w:eastAsia="Times New Roman" w:hAnsi="LM Sans 10" w:cs="Times New Roman"/>
          <w:lang w:eastAsia="zh-CN"/>
        </w:rPr>
        <w:t>Driver Sex</w:t>
      </w:r>
      <w:r>
        <w:rPr>
          <w:rFonts w:ascii="LM Sans 10" w:eastAsia="Times New Roman" w:hAnsi="LM Sans 10" w:cs="Times New Roman"/>
          <w:shd w:val="clear" w:color="auto" w:fill="FFFFFF"/>
          <w:lang w:eastAsia="zh-CN"/>
        </w:rPr>
        <w:t xml:space="preserve">, </w:t>
      </w:r>
      <w:r w:rsidR="00D61D2D" w:rsidRPr="00D61D2D">
        <w:rPr>
          <w:rFonts w:ascii="LM Sans 10" w:eastAsia="Times New Roman" w:hAnsi="LM Sans 10" w:cs="Times New Roman"/>
          <w:lang w:eastAsia="zh-CN"/>
        </w:rPr>
        <w:t>Driver Age</w:t>
      </w:r>
      <w:r>
        <w:rPr>
          <w:rFonts w:ascii="LM Sans 10" w:eastAsia="Times New Roman" w:hAnsi="LM Sans 10" w:cs="Times New Roman"/>
          <w:shd w:val="clear" w:color="auto" w:fill="FFFFFF"/>
          <w:lang w:eastAsia="zh-CN"/>
        </w:rPr>
        <w:t xml:space="preserve">, </w:t>
      </w:r>
      <w:r w:rsidR="00D61D2D" w:rsidRPr="00D61D2D">
        <w:rPr>
          <w:rFonts w:ascii="LM Sans 10" w:eastAsia="Times New Roman" w:hAnsi="LM Sans 10" w:cs="Times New Roman"/>
          <w:lang w:eastAsia="zh-CN"/>
        </w:rPr>
        <w:t>Search Conducted</w:t>
      </w:r>
      <w:r>
        <w:rPr>
          <w:rFonts w:ascii="LM Sans 10" w:eastAsia="Times New Roman" w:hAnsi="LM Sans 10" w:cs="Times New Roman"/>
          <w:shd w:val="clear" w:color="auto" w:fill="FFFFFF"/>
          <w:lang w:eastAsia="zh-CN"/>
        </w:rPr>
        <w:t xml:space="preserve">, </w:t>
      </w:r>
      <w:r w:rsidR="00D61D2D" w:rsidRPr="00D61D2D">
        <w:rPr>
          <w:rFonts w:ascii="LM Sans 10" w:eastAsia="Times New Roman" w:hAnsi="LM Sans 10" w:cs="Times New Roman"/>
          <w:lang w:eastAsia="zh-CN"/>
        </w:rPr>
        <w:t>Contraband Found</w:t>
      </w:r>
      <w:r>
        <w:rPr>
          <w:rFonts w:ascii="LM Sans 10" w:eastAsia="Times New Roman" w:hAnsi="LM Sans 10" w:cs="Times New Roman"/>
          <w:shd w:val="clear" w:color="auto" w:fill="FFFFFF"/>
          <w:lang w:eastAsia="zh-CN"/>
        </w:rPr>
        <w:t xml:space="preserve">, </w:t>
      </w:r>
      <w:r w:rsidR="00D61D2D" w:rsidRPr="00EA4C8F">
        <w:rPr>
          <w:rFonts w:ascii="LM Sans 10" w:eastAsia="Times New Roman" w:hAnsi="LM Sans 10" w:cs="Times New Roman"/>
          <w:lang w:eastAsia="zh-CN"/>
        </w:rPr>
        <w:t>Citation Issued</w:t>
      </w:r>
      <w:r w:rsidRPr="00EA4C8F">
        <w:rPr>
          <w:rFonts w:ascii="LM Sans 10" w:eastAsia="Times New Roman" w:hAnsi="LM Sans 10" w:cs="Times New Roman"/>
          <w:shd w:val="clear" w:color="auto" w:fill="FFFFFF"/>
          <w:lang w:eastAsia="zh-CN"/>
        </w:rPr>
        <w:t xml:space="preserve">, </w:t>
      </w:r>
      <w:r w:rsidR="00D61D2D" w:rsidRPr="00EA4C8F">
        <w:rPr>
          <w:rFonts w:ascii="LM Sans 10" w:eastAsia="Times New Roman" w:hAnsi="LM Sans 10" w:cs="Times New Roman"/>
          <w:lang w:eastAsia="zh-CN"/>
        </w:rPr>
        <w:t>Warning Issued</w:t>
      </w:r>
      <w:r w:rsidRPr="00EA4C8F">
        <w:rPr>
          <w:rFonts w:ascii="LM Sans 10" w:eastAsia="Times New Roman" w:hAnsi="LM Sans 10" w:cs="Times New Roman"/>
          <w:shd w:val="clear" w:color="auto" w:fill="FFFFFF"/>
          <w:lang w:eastAsia="zh-CN"/>
        </w:rPr>
        <w:t xml:space="preserve">, </w:t>
      </w:r>
      <w:r w:rsidR="00D61D2D" w:rsidRPr="00EA4C8F">
        <w:rPr>
          <w:rFonts w:ascii="LM Sans 10" w:eastAsia="Times New Roman" w:hAnsi="LM Sans 10" w:cs="Times New Roman"/>
          <w:lang w:eastAsia="zh-CN"/>
        </w:rPr>
        <w:t>Frisk Performed</w:t>
      </w:r>
      <w:r w:rsidRPr="00EA4C8F">
        <w:rPr>
          <w:rFonts w:ascii="LM Sans 10" w:eastAsia="Times New Roman" w:hAnsi="LM Sans 10" w:cs="Times New Roman"/>
          <w:shd w:val="clear" w:color="auto" w:fill="FFFFFF"/>
          <w:lang w:eastAsia="zh-CN"/>
        </w:rPr>
        <w:t xml:space="preserve">, </w:t>
      </w:r>
      <w:r w:rsidR="00D61D2D" w:rsidRPr="00EA4C8F">
        <w:rPr>
          <w:rFonts w:ascii="LM Sans 10" w:eastAsia="Times New Roman" w:hAnsi="LM Sans 10" w:cs="Times New Roman"/>
          <w:lang w:eastAsia="zh-CN"/>
        </w:rPr>
        <w:t>Arrest Made</w:t>
      </w:r>
      <w:r w:rsidRPr="00EA4C8F">
        <w:rPr>
          <w:rFonts w:ascii="LM Sans 10" w:eastAsia="Times New Roman" w:hAnsi="LM Sans 10" w:cs="Times New Roman"/>
          <w:shd w:val="clear" w:color="auto" w:fill="FFFFFF"/>
          <w:lang w:eastAsia="zh-CN"/>
        </w:rPr>
        <w:t xml:space="preserve">, </w:t>
      </w:r>
      <w:r w:rsidR="00D61D2D" w:rsidRPr="00EA4C8F">
        <w:rPr>
          <w:rFonts w:ascii="LM Sans 10" w:eastAsia="Times New Roman" w:hAnsi="LM Sans 10" w:cs="Times New Roman"/>
          <w:lang w:eastAsia="zh-CN"/>
        </w:rPr>
        <w:t>Reason for Stop</w:t>
      </w:r>
      <w:r w:rsidRPr="00EA4C8F">
        <w:rPr>
          <w:rFonts w:ascii="LM Sans 10" w:eastAsia="Times New Roman" w:hAnsi="LM Sans 10" w:cs="Times New Roman"/>
          <w:shd w:val="clear" w:color="auto" w:fill="FFFFFF"/>
          <w:lang w:eastAsia="zh-CN"/>
        </w:rPr>
        <w:t xml:space="preserve">, and </w:t>
      </w:r>
      <w:r w:rsidR="00D61D2D" w:rsidRPr="00EA4C8F">
        <w:rPr>
          <w:rFonts w:ascii="LM Sans 10" w:eastAsia="Times New Roman" w:hAnsi="LM Sans 10" w:cs="Times New Roman"/>
          <w:lang w:eastAsia="zh-CN"/>
        </w:rPr>
        <w:t>Violation</w:t>
      </w:r>
      <w:r w:rsidRPr="00EA4C8F">
        <w:rPr>
          <w:rFonts w:ascii="LM Sans 10" w:eastAsia="Times New Roman" w:hAnsi="LM Sans 10" w:cs="Times New Roman"/>
          <w:lang w:eastAsia="zh-CN"/>
        </w:rPr>
        <w:t>.</w:t>
      </w:r>
    </w:p>
    <w:p w14:paraId="25DCBF2A" w14:textId="6AF356FD" w:rsidR="00EB060B" w:rsidRPr="00EB060B" w:rsidRDefault="00C63B99" w:rsidP="00B13AD0">
      <w:pPr>
        <w:rPr>
          <w:rFonts w:ascii="LM Sans 10" w:eastAsia="Times New Roman" w:hAnsi="LM Sans 10" w:cs="Times New Roman"/>
          <w:lang w:eastAsia="zh-CN"/>
        </w:rPr>
      </w:pPr>
      <w:r w:rsidRPr="00C63B99">
        <w:rPr>
          <w:rFonts w:ascii="LM Sans 10" w:eastAsia="Times New Roman" w:hAnsi="LM Sans 10" w:cs="Times New Roman"/>
          <w:lang w:eastAsia="zh-CN"/>
        </w:rPr>
        <w:t>Some straight</w:t>
      </w:r>
      <w:r>
        <w:rPr>
          <w:rFonts w:ascii="LM Sans 10" w:eastAsia="Times New Roman" w:hAnsi="LM Sans 10" w:cs="Times New Roman"/>
          <w:lang w:eastAsia="zh-CN"/>
        </w:rPr>
        <w:t xml:space="preserve">forward </w:t>
      </w:r>
      <w:r w:rsidR="00B9014F">
        <w:rPr>
          <w:rFonts w:ascii="LM Sans 10" w:eastAsia="Times New Roman" w:hAnsi="LM Sans 10" w:cs="Times New Roman"/>
          <w:lang w:eastAsia="zh-CN"/>
        </w:rPr>
        <w:t xml:space="preserve">inspirations can be (1) </w:t>
      </w:r>
      <w:r w:rsidR="00B9014F" w:rsidRPr="00B9014F">
        <w:rPr>
          <w:rFonts w:ascii="LM Sans 10" w:eastAsia="Times New Roman" w:hAnsi="LM Sans 10" w:cs="Times New Roman"/>
          <w:lang w:eastAsia="zh-CN"/>
        </w:rPr>
        <w:t>How predictable are the stop rates? Are there times and places that</w:t>
      </w:r>
      <w:r w:rsidR="00B9014F">
        <w:rPr>
          <w:rFonts w:ascii="LM Sans 10" w:eastAsia="Times New Roman" w:hAnsi="LM Sans 10" w:cs="Times New Roman"/>
          <w:lang w:eastAsia="zh-CN"/>
        </w:rPr>
        <w:t xml:space="preserve"> </w:t>
      </w:r>
      <w:r w:rsidR="00B9014F" w:rsidRPr="00B9014F">
        <w:rPr>
          <w:rFonts w:ascii="LM Sans 10" w:eastAsia="Times New Roman" w:hAnsi="LM Sans 10" w:cs="Times New Roman"/>
          <w:lang w:eastAsia="zh-CN"/>
        </w:rPr>
        <w:t>reliably generate stops?</w:t>
      </w:r>
      <w:r w:rsidR="00B9014F">
        <w:rPr>
          <w:rFonts w:ascii="LM Sans 10" w:eastAsia="Times New Roman" w:hAnsi="LM Sans 10" w:cs="Times New Roman"/>
          <w:lang w:eastAsia="zh-CN"/>
        </w:rPr>
        <w:t xml:space="preserve"> </w:t>
      </w:r>
      <w:r w:rsidR="00B91564">
        <w:rPr>
          <w:rFonts w:ascii="LM Sans 10" w:eastAsia="Times New Roman" w:hAnsi="LM Sans 10" w:cs="Times New Roman"/>
          <w:lang w:eastAsia="zh-CN"/>
        </w:rPr>
        <w:t xml:space="preserve">And </w:t>
      </w:r>
      <w:r w:rsidR="00B9014F">
        <w:rPr>
          <w:rFonts w:ascii="LM Sans 10" w:eastAsia="Times New Roman" w:hAnsi="LM Sans 10" w:cs="Times New Roman"/>
          <w:lang w:eastAsia="zh-CN"/>
        </w:rPr>
        <w:t xml:space="preserve">(2) </w:t>
      </w:r>
      <w:r w:rsidR="00B9014F" w:rsidRPr="00B9014F">
        <w:rPr>
          <w:rFonts w:ascii="LM Sans 10" w:eastAsia="Times New Roman" w:hAnsi="LM Sans 10" w:cs="Times New Roman"/>
          <w:lang w:eastAsia="zh-CN"/>
        </w:rPr>
        <w:t>Concerns have been raised about jurisdictions using civil forfeiture</w:t>
      </w:r>
      <w:r w:rsidR="00B91564">
        <w:rPr>
          <w:rFonts w:ascii="LM Sans 10" w:eastAsia="Times New Roman" w:hAnsi="LM Sans 10" w:cs="Times New Roman"/>
          <w:lang w:eastAsia="zh-CN"/>
        </w:rPr>
        <w:t xml:space="preserve"> </w:t>
      </w:r>
      <w:r w:rsidR="00B9014F" w:rsidRPr="00B9014F">
        <w:rPr>
          <w:rFonts w:ascii="LM Sans 10" w:eastAsia="Times New Roman" w:hAnsi="LM Sans 10" w:cs="Times New Roman"/>
          <w:lang w:eastAsia="zh-CN"/>
        </w:rPr>
        <w:t>as a funding mechanism rather than to properly fight drug</w:t>
      </w:r>
      <w:r w:rsidR="00B9014F">
        <w:rPr>
          <w:rFonts w:ascii="LM Sans 10" w:eastAsia="Times New Roman" w:hAnsi="LM Sans 10" w:cs="Times New Roman"/>
          <w:lang w:eastAsia="zh-CN"/>
        </w:rPr>
        <w:t xml:space="preserve"> </w:t>
      </w:r>
      <w:r w:rsidR="00B9014F" w:rsidRPr="00B9014F">
        <w:rPr>
          <w:rFonts w:ascii="LM Sans 10" w:eastAsia="Times New Roman" w:hAnsi="LM Sans 10" w:cs="Times New Roman"/>
          <w:lang w:eastAsia="zh-CN"/>
        </w:rPr>
        <w:t>trafficking. Can you identify any jurisdictions that may be</w:t>
      </w:r>
      <w:r w:rsidR="00B9014F">
        <w:rPr>
          <w:rFonts w:ascii="LM Sans 10" w:eastAsia="Times New Roman" w:hAnsi="LM Sans 10" w:cs="Times New Roman"/>
          <w:lang w:eastAsia="zh-CN"/>
        </w:rPr>
        <w:t xml:space="preserve"> </w:t>
      </w:r>
      <w:r w:rsidR="00B9014F" w:rsidRPr="00B9014F">
        <w:rPr>
          <w:rFonts w:ascii="LM Sans 10" w:eastAsia="Times New Roman" w:hAnsi="LM Sans 10" w:cs="Times New Roman"/>
          <w:lang w:eastAsia="zh-CN"/>
        </w:rPr>
        <w:t>exhibiting this behavior?</w:t>
      </w:r>
      <w:r w:rsidR="00B7370B">
        <w:rPr>
          <w:rFonts w:ascii="LM Sans 10" w:eastAsia="Times New Roman" w:hAnsi="LM Sans 10" w:cs="Times New Roman"/>
          <w:lang w:eastAsia="zh-CN"/>
        </w:rPr>
        <w:t xml:space="preserve"> This </w:t>
      </w:r>
      <w:r w:rsidR="00362FFC">
        <w:rPr>
          <w:rFonts w:ascii="LM Sans 10" w:eastAsia="Times New Roman" w:hAnsi="LM Sans 10" w:cs="Times New Roman"/>
          <w:lang w:eastAsia="zh-CN"/>
        </w:rPr>
        <w:t>dataset of WA can be joined with other that from other states, or even with other data sources in the Greater Seattle region to look at some interesting problems.</w:t>
      </w:r>
    </w:p>
    <w:p w14:paraId="02611284" w14:textId="605A00AC" w:rsidR="00B13AD0" w:rsidRPr="003556C6" w:rsidRDefault="00B13AD0" w:rsidP="00B13AD0">
      <w:pPr>
        <w:pStyle w:val="Heading1"/>
        <w:rPr>
          <w:rFonts w:ascii="LM Sans 10" w:hAnsi="LM Sans 10"/>
        </w:rPr>
      </w:pPr>
      <w:r>
        <w:rPr>
          <w:rFonts w:ascii="LM Sans 10" w:hAnsi="LM Sans 10"/>
        </w:rPr>
        <w:t xml:space="preserve">Dataset 7 – Seattle Airbnb Open Data </w:t>
      </w:r>
    </w:p>
    <w:p w14:paraId="00310DCA" w14:textId="45B6BA7C" w:rsidR="007F5F2C" w:rsidRDefault="00B3564C" w:rsidP="00B3564C">
      <w:pPr>
        <w:rPr>
          <w:rFonts w:ascii="LM Sans 10" w:eastAsia="Times New Roman" w:hAnsi="LM Sans 10" w:cs="Arial"/>
          <w:shd w:val="clear" w:color="auto" w:fill="FFFFFF"/>
          <w:lang w:eastAsia="zh-CN"/>
        </w:rPr>
      </w:pPr>
      <w:r w:rsidRPr="00B3564C">
        <w:rPr>
          <w:rFonts w:ascii="LM Sans 10" w:eastAsia="Times New Roman" w:hAnsi="LM Sans 10" w:cs="Arial"/>
          <w:shd w:val="clear" w:color="auto" w:fill="FFFFFF"/>
          <w:lang w:eastAsia="zh-CN"/>
        </w:rPr>
        <w:t xml:space="preserve">Since 2008, guests and hosts have used Airbnb to travel in a more unique, personalized way. As part of the Airbnb Inside initiative, </w:t>
      </w:r>
      <w:r w:rsidRPr="00C00E05">
        <w:rPr>
          <w:rFonts w:ascii="LM Sans 10" w:eastAsia="Times New Roman" w:hAnsi="LM Sans 10" w:cs="Arial"/>
          <w:shd w:val="clear" w:color="auto" w:fill="FFFFFF"/>
          <w:lang w:eastAsia="zh-CN"/>
          <w14:textFill>
            <w14:solidFill>
              <w14:schemeClr w14:val="tx1">
                <w14:lumMod w14:val="75000"/>
                <w14:lumOff w14:val="25000"/>
                <w14:lumMod w14:val="75000"/>
                <w14:lumMod w14:val="75000"/>
                <w14:lumOff w14:val="25000"/>
              </w14:schemeClr>
            </w14:solidFill>
          </w14:textFill>
        </w:rPr>
        <w:t>this dataset</w:t>
      </w:r>
      <w:r w:rsidRPr="00B3564C">
        <w:rPr>
          <w:rFonts w:ascii="LM Sans 10" w:eastAsia="Times New Roman" w:hAnsi="LM Sans 10" w:cs="Arial"/>
          <w:shd w:val="clear" w:color="auto" w:fill="FFFFFF"/>
          <w:lang w:eastAsia="zh-CN"/>
        </w:rPr>
        <w:t xml:space="preserve"> </w:t>
      </w:r>
      <w:r w:rsidR="00C00E05">
        <w:rPr>
          <w:rFonts w:ascii="LM Sans 10" w:eastAsia="Times New Roman" w:hAnsi="LM Sans 10" w:cs="Arial"/>
          <w:shd w:val="clear" w:color="auto" w:fill="FFFFFF"/>
          <w:lang w:eastAsia="zh-CN"/>
        </w:rPr>
        <w:t>(</w:t>
      </w:r>
      <w:hyperlink r:id="rId19" w:history="1">
        <w:r w:rsidR="00C00E05" w:rsidRPr="00C00E05">
          <w:rPr>
            <w:rStyle w:val="Hyperlink"/>
            <w:rFonts w:ascii="LM Sans 10" w:eastAsia="Times New Roman" w:hAnsi="LM Sans 10" w:cs="Arial"/>
            <w:shd w:val="clear" w:color="auto" w:fill="FFFFFF"/>
            <w:lang w:eastAsia="zh-CN"/>
          </w:rPr>
          <w:t>https://www.kaggle.com/airbnb/seattle?select=reviews.csv</w:t>
        </w:r>
      </w:hyperlink>
      <w:r w:rsidR="00C00E05">
        <w:rPr>
          <w:rFonts w:ascii="LM Sans 10" w:eastAsia="Times New Roman" w:hAnsi="LM Sans 10" w:cs="Arial"/>
          <w:shd w:val="clear" w:color="auto" w:fill="FFFFFF"/>
          <w:lang w:eastAsia="zh-CN"/>
        </w:rPr>
        <w:t xml:space="preserve">) </w:t>
      </w:r>
      <w:r w:rsidRPr="00B3564C">
        <w:rPr>
          <w:rFonts w:ascii="LM Sans 10" w:eastAsia="Times New Roman" w:hAnsi="LM Sans 10" w:cs="Arial"/>
          <w:shd w:val="clear" w:color="auto" w:fill="FFFFFF"/>
          <w:lang w:eastAsia="zh-CN"/>
        </w:rPr>
        <w:t>describes the listing activity of homestays in Seattle, WA.</w:t>
      </w:r>
      <w:r>
        <w:rPr>
          <w:rFonts w:ascii="LM Sans 10" w:eastAsia="Times New Roman" w:hAnsi="LM Sans 10" w:cs="Arial"/>
          <w:shd w:val="clear" w:color="auto" w:fill="FFFFFF"/>
          <w:lang w:eastAsia="zh-CN"/>
        </w:rPr>
        <w:t xml:space="preserve"> The following activities are included in this dataset</w:t>
      </w:r>
    </w:p>
    <w:p w14:paraId="01D8D9DB" w14:textId="73384655" w:rsidR="00B3564C" w:rsidRPr="00B3564C" w:rsidRDefault="00B3564C" w:rsidP="00B3564C">
      <w:pPr>
        <w:ind w:left="360"/>
        <w:rPr>
          <w:rFonts w:ascii="LM Sans 10" w:hAnsi="LM Sans 10"/>
          <w:bCs/>
        </w:rPr>
      </w:pPr>
      <w:r>
        <w:rPr>
          <w:rFonts w:ascii="LM Sans 10" w:hAnsi="LM Sans 10"/>
          <w:b/>
        </w:rPr>
        <w:t>Listings</w:t>
      </w:r>
      <w:r w:rsidRPr="003556C6">
        <w:rPr>
          <w:rFonts w:ascii="LM Sans 10" w:hAnsi="LM Sans 10"/>
          <w:b/>
        </w:rPr>
        <w:t>:</w:t>
      </w:r>
      <w:r w:rsidRPr="00B3564C">
        <w:rPr>
          <w:rFonts w:ascii="LM Sans 10" w:hAnsi="LM Sans 10"/>
          <w:bCs/>
        </w:rPr>
        <w:t xml:space="preserve"> full descriptions and average review score</w:t>
      </w:r>
    </w:p>
    <w:p w14:paraId="772A5CBB" w14:textId="50EF27A2" w:rsidR="00B3564C" w:rsidRPr="00B3564C" w:rsidRDefault="00B3564C" w:rsidP="00B3564C">
      <w:pPr>
        <w:ind w:left="360"/>
        <w:rPr>
          <w:rFonts w:ascii="LM Sans 10" w:hAnsi="LM Sans 10"/>
          <w:bCs/>
        </w:rPr>
      </w:pPr>
      <w:r w:rsidRPr="00B3564C">
        <w:rPr>
          <w:rFonts w:ascii="LM Sans 10" w:hAnsi="LM Sans 10"/>
          <w:b/>
        </w:rPr>
        <w:t>Reviews:</w:t>
      </w:r>
      <w:r w:rsidRPr="00B3564C">
        <w:rPr>
          <w:rFonts w:ascii="LM Sans 10" w:hAnsi="LM Sans 10"/>
          <w:bCs/>
        </w:rPr>
        <w:t xml:space="preserve"> unique id for each reviewer and detailed comments</w:t>
      </w:r>
    </w:p>
    <w:p w14:paraId="335211E9" w14:textId="13638D6B" w:rsidR="00B3564C" w:rsidRDefault="00B3564C" w:rsidP="00B3564C">
      <w:pPr>
        <w:ind w:left="360"/>
        <w:rPr>
          <w:rFonts w:ascii="LM Sans 10" w:hAnsi="LM Sans 10"/>
        </w:rPr>
      </w:pPr>
      <w:r w:rsidRPr="00B3564C">
        <w:rPr>
          <w:rFonts w:ascii="LM Sans 10" w:hAnsi="LM Sans 10"/>
          <w:b/>
        </w:rPr>
        <w:t>Calendar</w:t>
      </w:r>
      <w:r w:rsidRPr="00B3564C">
        <w:rPr>
          <w:rFonts w:ascii="LM Sans 10" w:hAnsi="LM Sans 10" w:hint="eastAsia"/>
          <w:b/>
          <w:lang w:eastAsia="zh-CN"/>
        </w:rPr>
        <w:t>:</w:t>
      </w:r>
      <w:r w:rsidRPr="00B3564C">
        <w:rPr>
          <w:rFonts w:ascii="LM Sans 10" w:hAnsi="LM Sans 10"/>
          <w:bCs/>
        </w:rPr>
        <w:t xml:space="preserve"> listing id and the price and availability for that day</w:t>
      </w:r>
      <w:r>
        <w:rPr>
          <w:rFonts w:ascii="LM Sans 10" w:hAnsi="LM Sans 10"/>
        </w:rPr>
        <w:t xml:space="preserve">. </w:t>
      </w:r>
    </w:p>
    <w:p w14:paraId="0B860951" w14:textId="51EB7BD9" w:rsidR="005D2C97" w:rsidRPr="003556C6" w:rsidRDefault="005D2C97" w:rsidP="005D2C97">
      <w:pPr>
        <w:pStyle w:val="Heading1"/>
        <w:rPr>
          <w:rFonts w:ascii="LM Sans 10" w:hAnsi="LM Sans 10"/>
        </w:rPr>
      </w:pPr>
      <w:r>
        <w:rPr>
          <w:rFonts w:ascii="LM Sans 10" w:hAnsi="LM Sans 10"/>
        </w:rPr>
        <w:lastRenderedPageBreak/>
        <w:t xml:space="preserve">Dataset 8 – Your own data </w:t>
      </w:r>
    </w:p>
    <w:p w14:paraId="6BBB4D01" w14:textId="7DC1F660" w:rsidR="005D2C97" w:rsidRPr="00EA4C8F" w:rsidRDefault="002C1650" w:rsidP="005D2C97">
      <w:pPr>
        <w:rPr>
          <w:rFonts w:ascii="LM Sans 10" w:hAnsi="LM Sans 10"/>
        </w:rPr>
      </w:pPr>
      <w:r>
        <w:rPr>
          <w:rFonts w:ascii="LM Sans 10" w:eastAsia="Times New Roman" w:hAnsi="LM Sans 10" w:cs="Arial"/>
          <w:shd w:val="clear" w:color="auto" w:fill="FFFFFF"/>
          <w:lang w:eastAsia="zh-CN"/>
        </w:rPr>
        <w:t>D</w:t>
      </w:r>
      <w:r w:rsidR="00460DEF">
        <w:rPr>
          <w:rFonts w:ascii="LM Sans 10" w:eastAsia="Times New Roman" w:hAnsi="LM Sans 10" w:cs="Arial"/>
          <w:shd w:val="clear" w:color="auto" w:fill="FFFFFF"/>
          <w:lang w:eastAsia="zh-CN"/>
        </w:rPr>
        <w:t>iscuss</w:t>
      </w:r>
      <w:r>
        <w:rPr>
          <w:rFonts w:ascii="LM Sans 10" w:eastAsia="Times New Roman" w:hAnsi="LM Sans 10" w:cs="Arial"/>
          <w:shd w:val="clear" w:color="auto" w:fill="FFFFFF"/>
          <w:lang w:eastAsia="zh-CN"/>
        </w:rPr>
        <w:t>ion on</w:t>
      </w:r>
      <w:r w:rsidR="00460DEF">
        <w:rPr>
          <w:rFonts w:ascii="LM Sans 10" w:eastAsia="Times New Roman" w:hAnsi="LM Sans 10" w:cs="Arial"/>
          <w:shd w:val="clear" w:color="auto" w:fill="FFFFFF"/>
          <w:lang w:eastAsia="zh-CN"/>
        </w:rPr>
        <w:t xml:space="preserve"> this option with your team </w:t>
      </w:r>
      <w:r>
        <w:rPr>
          <w:rFonts w:ascii="LM Sans 10" w:eastAsia="Times New Roman" w:hAnsi="LM Sans 10" w:cs="Arial"/>
          <w:shd w:val="clear" w:color="auto" w:fill="FFFFFF"/>
          <w:lang w:eastAsia="zh-CN"/>
        </w:rPr>
        <w:t xml:space="preserve">comes first </w:t>
      </w:r>
      <w:r w:rsidR="00460DEF">
        <w:rPr>
          <w:rFonts w:ascii="LM Sans 10" w:eastAsia="Times New Roman" w:hAnsi="LM Sans 10" w:cs="Arial"/>
          <w:shd w:val="clear" w:color="auto" w:fill="FFFFFF"/>
          <w:lang w:eastAsia="zh-CN"/>
        </w:rPr>
        <w:t xml:space="preserve">and if you </w:t>
      </w:r>
      <w:r w:rsidR="00336397">
        <w:rPr>
          <w:rFonts w:ascii="LM Sans 10" w:eastAsia="Times New Roman" w:hAnsi="LM Sans 10" w:cs="Arial"/>
          <w:shd w:val="clear" w:color="auto" w:fill="FFFFFF"/>
          <w:lang w:eastAsia="zh-CN"/>
        </w:rPr>
        <w:t>plan</w:t>
      </w:r>
      <w:r w:rsidR="00460DEF">
        <w:rPr>
          <w:rFonts w:ascii="LM Sans 10" w:eastAsia="Times New Roman" w:hAnsi="LM Sans 10" w:cs="Arial"/>
          <w:shd w:val="clear" w:color="auto" w:fill="FFFFFF"/>
          <w:lang w:eastAsia="zh-CN"/>
        </w:rPr>
        <w:t xml:space="preserve"> to use </w:t>
      </w:r>
      <w:r w:rsidR="00351A16">
        <w:rPr>
          <w:rFonts w:ascii="LM Sans 10" w:eastAsia="Times New Roman" w:hAnsi="LM Sans 10" w:cs="Arial"/>
          <w:shd w:val="clear" w:color="auto" w:fill="FFFFFF"/>
          <w:lang w:eastAsia="zh-CN"/>
        </w:rPr>
        <w:t>this option</w:t>
      </w:r>
      <w:r w:rsidR="00460DEF">
        <w:rPr>
          <w:rFonts w:ascii="LM Sans 10" w:eastAsia="Times New Roman" w:hAnsi="LM Sans 10" w:cs="Arial"/>
          <w:shd w:val="clear" w:color="auto" w:fill="FFFFFF"/>
          <w:lang w:eastAsia="zh-CN"/>
        </w:rPr>
        <w:t xml:space="preserve">, you are strongly encouraged to discuss with the teaching team </w:t>
      </w:r>
      <w:r w:rsidR="00351A16">
        <w:rPr>
          <w:rFonts w:ascii="LM Sans 10" w:eastAsia="Times New Roman" w:hAnsi="LM Sans 10" w:cs="Arial"/>
          <w:shd w:val="clear" w:color="auto" w:fill="FFFFFF"/>
          <w:lang w:eastAsia="zh-CN"/>
        </w:rPr>
        <w:t>before handing in the proposal</w:t>
      </w:r>
      <w:r w:rsidR="00460DEF">
        <w:rPr>
          <w:rFonts w:ascii="LM Sans 10" w:eastAsia="Times New Roman" w:hAnsi="LM Sans 10" w:cs="Arial"/>
          <w:shd w:val="clear" w:color="auto" w:fill="FFFFFF"/>
          <w:lang w:eastAsia="zh-CN"/>
        </w:rPr>
        <w:t>.</w:t>
      </w:r>
    </w:p>
    <w:sectPr w:rsidR="005D2C97" w:rsidRPr="00EA4C8F" w:rsidSect="00617B26">
      <w:pgSz w:w="12240" w:h="15840"/>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7C8CB" w14:textId="77777777" w:rsidR="00292E8F" w:rsidRDefault="00292E8F">
      <w:pPr>
        <w:spacing w:after="0"/>
      </w:pPr>
      <w:r>
        <w:separator/>
      </w:r>
    </w:p>
  </w:endnote>
  <w:endnote w:type="continuationSeparator" w:id="0">
    <w:p w14:paraId="2911A99F" w14:textId="77777777" w:rsidR="00292E8F" w:rsidRDefault="00292E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GMinchoB">
    <w:altName w:val="MS Gothic"/>
    <w:panose1 w:val="020B0604020202020204"/>
    <w:charset w:val="80"/>
    <w:family w:val="roman"/>
    <w:notTrueType/>
    <w:pitch w:val="default"/>
  </w:font>
  <w:font w:name="Segoe UI">
    <w:panose1 w:val="020B0604020202020204"/>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LM Sans 10">
    <w:panose1 w:val="00000500000000000000"/>
    <w:charset w:val="4D"/>
    <w:family w:val="auto"/>
    <w:notTrueType/>
    <w:pitch w:val="variable"/>
    <w:sig w:usb0="20000007" w:usb1="00000000" w:usb2="00000000" w:usb3="00000000" w:csb0="00000193"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D8AB4" w14:textId="77777777" w:rsidR="00292E8F" w:rsidRDefault="00292E8F">
      <w:pPr>
        <w:spacing w:after="0"/>
      </w:pPr>
      <w:r>
        <w:separator/>
      </w:r>
    </w:p>
  </w:footnote>
  <w:footnote w:type="continuationSeparator" w:id="0">
    <w:p w14:paraId="4A3D500A" w14:textId="77777777" w:rsidR="00292E8F" w:rsidRDefault="00292E8F">
      <w:pPr>
        <w:spacing w:after="0"/>
      </w:pPr>
      <w:r>
        <w:continuationSeparator/>
      </w:r>
    </w:p>
  </w:footnote>
  <w:footnote w:id="1">
    <w:p w14:paraId="07F66A97" w14:textId="77777777" w:rsidR="002C78A2" w:rsidRPr="009731FE" w:rsidRDefault="002C78A2" w:rsidP="002C78A2">
      <w:pPr>
        <w:pStyle w:val="FootnoteText"/>
        <w:rPr>
          <w:rFonts w:ascii="LM Sans 10" w:hAnsi="LM Sans 10"/>
          <w:lang w:eastAsia="zh-CN"/>
        </w:rPr>
      </w:pPr>
      <w:r w:rsidRPr="009731FE">
        <w:rPr>
          <w:rStyle w:val="FootnoteReference"/>
          <w:rFonts w:ascii="LM Sans 10" w:hAnsi="LM Sans 10"/>
        </w:rPr>
        <w:footnoteRef/>
      </w:r>
      <w:r w:rsidRPr="009731FE">
        <w:rPr>
          <w:rFonts w:ascii="LM Sans 10" w:hAnsi="LM Sans 10"/>
        </w:rPr>
        <w:t xml:space="preserve"> </w:t>
      </w:r>
      <w:hyperlink r:id="rId1" w:history="1">
        <w:r w:rsidRPr="009731FE">
          <w:rPr>
            <w:rStyle w:val="Hyperlink"/>
            <w:rFonts w:ascii="LM Sans 10" w:hAnsi="LM Sans 10"/>
          </w:rPr>
          <w:t>https://leddartech.com/why-lidar/</w:t>
        </w:r>
      </w:hyperlink>
    </w:p>
  </w:footnote>
  <w:footnote w:id="2">
    <w:p w14:paraId="32D7DB5E" w14:textId="79C6FEE0" w:rsidR="009731FE" w:rsidRPr="009731FE" w:rsidRDefault="009731FE">
      <w:pPr>
        <w:pStyle w:val="FootnoteText"/>
        <w:rPr>
          <w:rFonts w:ascii="LM Sans 10" w:hAnsi="LM Sans 10"/>
          <w:lang w:eastAsia="zh-CN"/>
        </w:rPr>
      </w:pPr>
      <w:r w:rsidRPr="009731FE">
        <w:rPr>
          <w:rStyle w:val="FootnoteReference"/>
          <w:rFonts w:ascii="LM Sans 10" w:hAnsi="LM Sans 10"/>
        </w:rPr>
        <w:footnoteRef/>
      </w:r>
      <w:r w:rsidRPr="009731FE">
        <w:rPr>
          <w:rFonts w:ascii="LM Sans 10" w:hAnsi="LM Sans 10"/>
        </w:rPr>
        <w:t xml:space="preserve"> </w:t>
      </w:r>
      <w:hyperlink r:id="rId2" w:history="1">
        <w:r w:rsidRPr="009731FE">
          <w:rPr>
            <w:rStyle w:val="Hyperlink"/>
            <w:rFonts w:ascii="LM Sans 10" w:hAnsi="LM Sans 10"/>
          </w:rPr>
          <w:t>https://www.fehrandpeers.com/what-are-tncs-share-of-vmt/</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79E5B4C"/>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2FB0D2D"/>
    <w:multiLevelType w:val="hybridMultilevel"/>
    <w:tmpl w:val="704A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3" w15:restartNumberingAfterBreak="0">
    <w:nsid w:val="0B7A08A3"/>
    <w:multiLevelType w:val="hybridMultilevel"/>
    <w:tmpl w:val="08727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5C359B"/>
    <w:multiLevelType w:val="hybridMultilevel"/>
    <w:tmpl w:val="92741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0A41064"/>
    <w:multiLevelType w:val="hybridMultilevel"/>
    <w:tmpl w:val="14985992"/>
    <w:lvl w:ilvl="0" w:tplc="668217C6">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D421EC"/>
    <w:multiLevelType w:val="hybridMultilevel"/>
    <w:tmpl w:val="019AC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286020DB"/>
    <w:multiLevelType w:val="hybridMultilevel"/>
    <w:tmpl w:val="61DC9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3C2778"/>
    <w:multiLevelType w:val="hybridMultilevel"/>
    <w:tmpl w:val="B680F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5477C0"/>
    <w:multiLevelType w:val="hybridMultilevel"/>
    <w:tmpl w:val="AE9041D4"/>
    <w:lvl w:ilvl="0" w:tplc="668217C6">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7074406"/>
    <w:multiLevelType w:val="hybridMultilevel"/>
    <w:tmpl w:val="AC9C5A42"/>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A83807"/>
    <w:multiLevelType w:val="hybridMultilevel"/>
    <w:tmpl w:val="C59A4C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1904A0A"/>
    <w:multiLevelType w:val="hybridMultilevel"/>
    <w:tmpl w:val="427AB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531C0E69"/>
    <w:multiLevelType w:val="hybridMultilevel"/>
    <w:tmpl w:val="1448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790ADE"/>
    <w:multiLevelType w:val="hybridMultilevel"/>
    <w:tmpl w:val="2A964B30"/>
    <w:lvl w:ilvl="0" w:tplc="E22A2A0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8217C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8CA494">
      <w:start w:val="1"/>
      <w:numFmt w:val="bullet"/>
      <w:lvlText w:val="▪"/>
      <w:lvlJc w:val="left"/>
      <w:pPr>
        <w:ind w:left="13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E5C61F8">
      <w:start w:val="1"/>
      <w:numFmt w:val="bullet"/>
      <w:lvlText w:val="•"/>
      <w:lvlJc w:val="left"/>
      <w:pPr>
        <w:ind w:left="20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BA52B4">
      <w:start w:val="1"/>
      <w:numFmt w:val="bullet"/>
      <w:lvlText w:val="o"/>
      <w:lvlJc w:val="left"/>
      <w:pPr>
        <w:ind w:left="28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0A2666">
      <w:start w:val="1"/>
      <w:numFmt w:val="bullet"/>
      <w:lvlText w:val="▪"/>
      <w:lvlJc w:val="left"/>
      <w:pPr>
        <w:ind w:left="35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4B4C300">
      <w:start w:val="1"/>
      <w:numFmt w:val="bullet"/>
      <w:lvlText w:val="•"/>
      <w:lvlJc w:val="left"/>
      <w:pPr>
        <w:ind w:left="42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8CFFB8">
      <w:start w:val="1"/>
      <w:numFmt w:val="bullet"/>
      <w:lvlText w:val="o"/>
      <w:lvlJc w:val="left"/>
      <w:pPr>
        <w:ind w:left="49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900030">
      <w:start w:val="1"/>
      <w:numFmt w:val="bullet"/>
      <w:lvlText w:val="▪"/>
      <w:lvlJc w:val="left"/>
      <w:pPr>
        <w:ind w:left="56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88F41AC"/>
    <w:multiLevelType w:val="hybridMultilevel"/>
    <w:tmpl w:val="30BADD9E"/>
    <w:lvl w:ilvl="0" w:tplc="10E8100C">
      <w:start w:val="1"/>
      <w:numFmt w:val="decimal"/>
      <w:lvlText w:val="%1."/>
      <w:lvlJc w:val="left"/>
      <w:pPr>
        <w:ind w:left="720" w:hanging="360"/>
      </w:pPr>
      <w:rPr>
        <w:rFont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AF6EE9"/>
    <w:multiLevelType w:val="hybridMultilevel"/>
    <w:tmpl w:val="7908A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CE5E92"/>
    <w:multiLevelType w:val="hybridMultilevel"/>
    <w:tmpl w:val="A40C0E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DB5AA7"/>
    <w:multiLevelType w:val="hybridMultilevel"/>
    <w:tmpl w:val="2124C6C6"/>
    <w:lvl w:ilvl="0" w:tplc="10E8100C">
      <w:start w:val="1"/>
      <w:numFmt w:val="decimal"/>
      <w:pStyle w:val="Questions"/>
      <w:lvlText w:val="%1."/>
      <w:lvlJc w:val="left"/>
      <w:pPr>
        <w:ind w:left="153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1659F0"/>
    <w:multiLevelType w:val="hybridMultilevel"/>
    <w:tmpl w:val="33C6A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37"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8" w15:restartNumberingAfterBreak="0">
    <w:nsid w:val="77276135"/>
    <w:multiLevelType w:val="hybridMultilevel"/>
    <w:tmpl w:val="F0F80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8"/>
  </w:num>
  <w:num w:numId="15">
    <w:abstractNumId w:val="27"/>
  </w:num>
  <w:num w:numId="16">
    <w:abstractNumId w:val="15"/>
  </w:num>
  <w:num w:numId="17">
    <w:abstractNumId w:val="25"/>
  </w:num>
  <w:num w:numId="18">
    <w:abstractNumId w:val="11"/>
  </w:num>
  <w:num w:numId="19">
    <w:abstractNumId w:val="37"/>
  </w:num>
  <w:num w:numId="20">
    <w:abstractNumId w:val="28"/>
  </w:num>
  <w:num w:numId="21">
    <w:abstractNumId w:val="12"/>
  </w:num>
  <w:num w:numId="22">
    <w:abstractNumId w:val="22"/>
  </w:num>
  <w:num w:numId="23">
    <w:abstractNumId w:val="36"/>
  </w:num>
  <w:num w:numId="24">
    <w:abstractNumId w:val="33"/>
  </w:num>
  <w:num w:numId="25">
    <w:abstractNumId w:val="34"/>
  </w:num>
  <w:num w:numId="26">
    <w:abstractNumId w:val="10"/>
  </w:num>
  <w:num w:numId="27">
    <w:abstractNumId w:val="19"/>
  </w:num>
  <w:num w:numId="28">
    <w:abstractNumId w:val="34"/>
  </w:num>
  <w:num w:numId="29">
    <w:abstractNumId w:val="30"/>
  </w:num>
  <w:num w:numId="30">
    <w:abstractNumId w:val="17"/>
  </w:num>
  <w:num w:numId="31">
    <w:abstractNumId w:val="35"/>
  </w:num>
  <w:num w:numId="32">
    <w:abstractNumId w:val="14"/>
  </w:num>
  <w:num w:numId="33">
    <w:abstractNumId w:val="31"/>
  </w:num>
  <w:num w:numId="34">
    <w:abstractNumId w:val="31"/>
    <w:lvlOverride w:ilvl="0">
      <w:startOverride w:val="1"/>
    </w:lvlOverride>
  </w:num>
  <w:num w:numId="35">
    <w:abstractNumId w:val="29"/>
  </w:num>
  <w:num w:numId="36">
    <w:abstractNumId w:val="16"/>
  </w:num>
  <w:num w:numId="37">
    <w:abstractNumId w:val="21"/>
  </w:num>
  <w:num w:numId="38">
    <w:abstractNumId w:val="23"/>
  </w:num>
  <w:num w:numId="39">
    <w:abstractNumId w:val="31"/>
    <w:lvlOverride w:ilvl="0">
      <w:startOverride w:val="1"/>
    </w:lvlOverride>
  </w:num>
  <w:num w:numId="40">
    <w:abstractNumId w:val="20"/>
  </w:num>
  <w:num w:numId="41">
    <w:abstractNumId w:val="34"/>
    <w:lvlOverride w:ilvl="0">
      <w:startOverride w:val="1"/>
    </w:lvlOverride>
  </w:num>
  <w:num w:numId="42">
    <w:abstractNumId w:val="34"/>
  </w:num>
  <w:num w:numId="43">
    <w:abstractNumId w:val="26"/>
  </w:num>
  <w:num w:numId="44">
    <w:abstractNumId w:val="13"/>
  </w:num>
  <w:num w:numId="45">
    <w:abstractNumId w:val="38"/>
  </w:num>
  <w:num w:numId="46">
    <w:abstractNumId w:val="24"/>
  </w:num>
  <w:num w:numId="4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344"/>
    <w:rsid w:val="00003908"/>
    <w:rsid w:val="00014B5E"/>
    <w:rsid w:val="00027600"/>
    <w:rsid w:val="00037088"/>
    <w:rsid w:val="00051537"/>
    <w:rsid w:val="000623D3"/>
    <w:rsid w:val="000644F3"/>
    <w:rsid w:val="0007275A"/>
    <w:rsid w:val="000A4F59"/>
    <w:rsid w:val="000A6C03"/>
    <w:rsid w:val="000B29F0"/>
    <w:rsid w:val="000B6818"/>
    <w:rsid w:val="000E3642"/>
    <w:rsid w:val="000E79F1"/>
    <w:rsid w:val="000F5DB9"/>
    <w:rsid w:val="001066C9"/>
    <w:rsid w:val="00110213"/>
    <w:rsid w:val="00117398"/>
    <w:rsid w:val="00121345"/>
    <w:rsid w:val="00122AE5"/>
    <w:rsid w:val="001365A7"/>
    <w:rsid w:val="00136EDB"/>
    <w:rsid w:val="00141A4C"/>
    <w:rsid w:val="00142752"/>
    <w:rsid w:val="00176AB4"/>
    <w:rsid w:val="00182B04"/>
    <w:rsid w:val="00191724"/>
    <w:rsid w:val="001B29CF"/>
    <w:rsid w:val="001C7034"/>
    <w:rsid w:val="001F1B5F"/>
    <w:rsid w:val="00224B9E"/>
    <w:rsid w:val="00235296"/>
    <w:rsid w:val="00241D1B"/>
    <w:rsid w:val="002444A0"/>
    <w:rsid w:val="00245184"/>
    <w:rsid w:val="00281FB3"/>
    <w:rsid w:val="0028220F"/>
    <w:rsid w:val="00292E8F"/>
    <w:rsid w:val="002A7D28"/>
    <w:rsid w:val="002B77A6"/>
    <w:rsid w:val="002B780A"/>
    <w:rsid w:val="002C1650"/>
    <w:rsid w:val="002C5231"/>
    <w:rsid w:val="002C5841"/>
    <w:rsid w:val="002C78A2"/>
    <w:rsid w:val="002E0282"/>
    <w:rsid w:val="002E0EB5"/>
    <w:rsid w:val="002E2534"/>
    <w:rsid w:val="002E42CA"/>
    <w:rsid w:val="002F110F"/>
    <w:rsid w:val="002F739D"/>
    <w:rsid w:val="00320922"/>
    <w:rsid w:val="00321B7D"/>
    <w:rsid w:val="00334AF5"/>
    <w:rsid w:val="00336397"/>
    <w:rsid w:val="0033691C"/>
    <w:rsid w:val="00351A16"/>
    <w:rsid w:val="003556C6"/>
    <w:rsid w:val="00355B40"/>
    <w:rsid w:val="00356C14"/>
    <w:rsid w:val="00362FFC"/>
    <w:rsid w:val="00373B2E"/>
    <w:rsid w:val="0038473B"/>
    <w:rsid w:val="00393746"/>
    <w:rsid w:val="00394D28"/>
    <w:rsid w:val="00397DEE"/>
    <w:rsid w:val="003A442F"/>
    <w:rsid w:val="003B478D"/>
    <w:rsid w:val="003C357C"/>
    <w:rsid w:val="003D17E7"/>
    <w:rsid w:val="003D63FA"/>
    <w:rsid w:val="00401510"/>
    <w:rsid w:val="004330A3"/>
    <w:rsid w:val="00437411"/>
    <w:rsid w:val="00441367"/>
    <w:rsid w:val="00443719"/>
    <w:rsid w:val="00443B18"/>
    <w:rsid w:val="00444360"/>
    <w:rsid w:val="004459EF"/>
    <w:rsid w:val="00446769"/>
    <w:rsid w:val="00460DEF"/>
    <w:rsid w:val="00461E13"/>
    <w:rsid w:val="00462A8B"/>
    <w:rsid w:val="00463531"/>
    <w:rsid w:val="00472609"/>
    <w:rsid w:val="0049017C"/>
    <w:rsid w:val="00491285"/>
    <w:rsid w:val="00495D80"/>
    <w:rsid w:val="00495D9B"/>
    <w:rsid w:val="004E637A"/>
    <w:rsid w:val="005332B8"/>
    <w:rsid w:val="00537E40"/>
    <w:rsid w:val="0056514E"/>
    <w:rsid w:val="0057012E"/>
    <w:rsid w:val="005717AB"/>
    <w:rsid w:val="0059538F"/>
    <w:rsid w:val="0059717F"/>
    <w:rsid w:val="005A45DB"/>
    <w:rsid w:val="005C2ECD"/>
    <w:rsid w:val="005C6AA7"/>
    <w:rsid w:val="005D2C97"/>
    <w:rsid w:val="005D5A9E"/>
    <w:rsid w:val="00601A1D"/>
    <w:rsid w:val="00606067"/>
    <w:rsid w:val="006079FA"/>
    <w:rsid w:val="00611293"/>
    <w:rsid w:val="00617B26"/>
    <w:rsid w:val="00617E00"/>
    <w:rsid w:val="00620CA2"/>
    <w:rsid w:val="006236F2"/>
    <w:rsid w:val="006270A9"/>
    <w:rsid w:val="00630C16"/>
    <w:rsid w:val="00641AAB"/>
    <w:rsid w:val="006431E3"/>
    <w:rsid w:val="006607A9"/>
    <w:rsid w:val="006708F7"/>
    <w:rsid w:val="0067178E"/>
    <w:rsid w:val="00674383"/>
    <w:rsid w:val="00675956"/>
    <w:rsid w:val="00681034"/>
    <w:rsid w:val="00686F05"/>
    <w:rsid w:val="00695EE5"/>
    <w:rsid w:val="006A7891"/>
    <w:rsid w:val="006C059E"/>
    <w:rsid w:val="006C7443"/>
    <w:rsid w:val="006F7807"/>
    <w:rsid w:val="00713CC6"/>
    <w:rsid w:val="007169CB"/>
    <w:rsid w:val="00731F1B"/>
    <w:rsid w:val="0076207F"/>
    <w:rsid w:val="007653AC"/>
    <w:rsid w:val="0077589F"/>
    <w:rsid w:val="00777F51"/>
    <w:rsid w:val="007B2D20"/>
    <w:rsid w:val="007F0A19"/>
    <w:rsid w:val="007F5F2C"/>
    <w:rsid w:val="0080200C"/>
    <w:rsid w:val="00802064"/>
    <w:rsid w:val="00816216"/>
    <w:rsid w:val="00821EA1"/>
    <w:rsid w:val="00826367"/>
    <w:rsid w:val="008727FF"/>
    <w:rsid w:val="0087734B"/>
    <w:rsid w:val="008921B0"/>
    <w:rsid w:val="00896BB3"/>
    <w:rsid w:val="00897895"/>
    <w:rsid w:val="008B3FEA"/>
    <w:rsid w:val="008B6628"/>
    <w:rsid w:val="008B7EB6"/>
    <w:rsid w:val="008D243D"/>
    <w:rsid w:val="008D2DCF"/>
    <w:rsid w:val="008E303E"/>
    <w:rsid w:val="008E74F9"/>
    <w:rsid w:val="008F1344"/>
    <w:rsid w:val="008F5085"/>
    <w:rsid w:val="008F64D3"/>
    <w:rsid w:val="009008C9"/>
    <w:rsid w:val="00914B1D"/>
    <w:rsid w:val="00917307"/>
    <w:rsid w:val="00931AD5"/>
    <w:rsid w:val="00934A46"/>
    <w:rsid w:val="00956BDD"/>
    <w:rsid w:val="00967DBE"/>
    <w:rsid w:val="009731FE"/>
    <w:rsid w:val="009739A1"/>
    <w:rsid w:val="009938ED"/>
    <w:rsid w:val="009C392B"/>
    <w:rsid w:val="009C51D7"/>
    <w:rsid w:val="009D5933"/>
    <w:rsid w:val="00A0462B"/>
    <w:rsid w:val="00A064B3"/>
    <w:rsid w:val="00A06F6F"/>
    <w:rsid w:val="00A10DB5"/>
    <w:rsid w:val="00A2506B"/>
    <w:rsid w:val="00A25A2B"/>
    <w:rsid w:val="00A43A4D"/>
    <w:rsid w:val="00A56A36"/>
    <w:rsid w:val="00A61813"/>
    <w:rsid w:val="00A67BA9"/>
    <w:rsid w:val="00A80CB6"/>
    <w:rsid w:val="00A92C40"/>
    <w:rsid w:val="00AB00C0"/>
    <w:rsid w:val="00AB4D20"/>
    <w:rsid w:val="00AD01A7"/>
    <w:rsid w:val="00B0585E"/>
    <w:rsid w:val="00B05B44"/>
    <w:rsid w:val="00B13AD0"/>
    <w:rsid w:val="00B21B18"/>
    <w:rsid w:val="00B30C29"/>
    <w:rsid w:val="00B3564C"/>
    <w:rsid w:val="00B35FD9"/>
    <w:rsid w:val="00B71940"/>
    <w:rsid w:val="00B7370B"/>
    <w:rsid w:val="00B77ABB"/>
    <w:rsid w:val="00B80F8C"/>
    <w:rsid w:val="00B9014F"/>
    <w:rsid w:val="00B91564"/>
    <w:rsid w:val="00B933A9"/>
    <w:rsid w:val="00B970E7"/>
    <w:rsid w:val="00BB0185"/>
    <w:rsid w:val="00BD768D"/>
    <w:rsid w:val="00BE008F"/>
    <w:rsid w:val="00BE3655"/>
    <w:rsid w:val="00BF31F9"/>
    <w:rsid w:val="00BF6FCD"/>
    <w:rsid w:val="00C00E05"/>
    <w:rsid w:val="00C231E2"/>
    <w:rsid w:val="00C26C63"/>
    <w:rsid w:val="00C27126"/>
    <w:rsid w:val="00C27168"/>
    <w:rsid w:val="00C379EB"/>
    <w:rsid w:val="00C41B87"/>
    <w:rsid w:val="00C510E5"/>
    <w:rsid w:val="00C545CB"/>
    <w:rsid w:val="00C5709E"/>
    <w:rsid w:val="00C61F8E"/>
    <w:rsid w:val="00C63B99"/>
    <w:rsid w:val="00C95304"/>
    <w:rsid w:val="00CC16B0"/>
    <w:rsid w:val="00CD41B4"/>
    <w:rsid w:val="00D231A3"/>
    <w:rsid w:val="00D3196C"/>
    <w:rsid w:val="00D520AD"/>
    <w:rsid w:val="00D61D2D"/>
    <w:rsid w:val="00D72CBA"/>
    <w:rsid w:val="00D859DD"/>
    <w:rsid w:val="00D923C5"/>
    <w:rsid w:val="00D967B7"/>
    <w:rsid w:val="00DA3A17"/>
    <w:rsid w:val="00DC0AC0"/>
    <w:rsid w:val="00DC1CDB"/>
    <w:rsid w:val="00DC3309"/>
    <w:rsid w:val="00DF2A34"/>
    <w:rsid w:val="00E05036"/>
    <w:rsid w:val="00E10DD7"/>
    <w:rsid w:val="00E20BE5"/>
    <w:rsid w:val="00E30A58"/>
    <w:rsid w:val="00E42180"/>
    <w:rsid w:val="00E6322B"/>
    <w:rsid w:val="00E72C52"/>
    <w:rsid w:val="00E75CC5"/>
    <w:rsid w:val="00E81BF0"/>
    <w:rsid w:val="00E83E4B"/>
    <w:rsid w:val="00E846A8"/>
    <w:rsid w:val="00EA4C8F"/>
    <w:rsid w:val="00EB060B"/>
    <w:rsid w:val="00ED0535"/>
    <w:rsid w:val="00ED54F3"/>
    <w:rsid w:val="00ED5EF8"/>
    <w:rsid w:val="00F100A6"/>
    <w:rsid w:val="00F14DBD"/>
    <w:rsid w:val="00F62B62"/>
    <w:rsid w:val="00F846B8"/>
    <w:rsid w:val="00FC3BB0"/>
    <w:rsid w:val="00FD0E49"/>
    <w:rsid w:val="00FE54B4"/>
    <w:rsid w:val="00FF6B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EBE1C"/>
  <w15:chartTrackingRefBased/>
  <w15:docId w15:val="{154D2825-314B-4D7E-A1C8-0C9BE2D59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304"/>
    <w:pPr>
      <w:spacing w:after="120"/>
    </w:pPr>
    <w:rPr>
      <w:rFonts w:ascii="Times New Roman" w:hAnsi="Times New Roman"/>
    </w:rPr>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0B5294" w:themeColor="accent1" w:themeShade="BF"/>
      <w:sz w:val="28"/>
      <w:szCs w:val="32"/>
    </w:rPr>
  </w:style>
  <w:style w:type="paragraph" w:styleId="Heading2">
    <w:name w:val="heading 2"/>
    <w:basedOn w:val="Normal"/>
    <w:next w:val="Normal"/>
    <w:link w:val="Heading2Char"/>
    <w:uiPriority w:val="9"/>
    <w:unhideWhenUsed/>
    <w:qFormat/>
    <w:rsid w:val="009C51D7"/>
    <w:pPr>
      <w:keepNext/>
      <w:keepLines/>
      <w:spacing w:before="60" w:after="40"/>
      <w:contextualSpacing/>
      <w:outlineLvl w:val="1"/>
    </w:pPr>
    <w:rPr>
      <w:rFonts w:asciiTheme="majorHAnsi" w:eastAsiaTheme="majorEastAsia" w:hAnsiTheme="majorHAnsi" w:cstheme="majorBidi"/>
      <w:b/>
      <w:color w:val="262626" w:themeColor="text1" w:themeTint="D9"/>
      <w:sz w:val="24"/>
      <w:szCs w:val="26"/>
    </w:rPr>
  </w:style>
  <w:style w:type="paragraph" w:styleId="Heading3">
    <w:name w:val="heading 3"/>
    <w:basedOn w:val="Normal"/>
    <w:next w:val="Normal"/>
    <w:link w:val="Heading3Char"/>
    <w:uiPriority w:val="9"/>
    <w:unhideWhenUsed/>
    <w:qFormat/>
    <w:rsid w:val="008F1344"/>
    <w:pPr>
      <w:keepNext/>
      <w:keepLines/>
      <w:spacing w:before="40" w:after="0"/>
      <w:outlineLvl w:val="2"/>
    </w:pPr>
    <w:rPr>
      <w:rFonts w:asciiTheme="majorHAnsi" w:eastAsiaTheme="majorEastAsia" w:hAnsiTheme="majorHAnsi" w:cstheme="majorBidi"/>
      <w:color w:val="073662" w:themeColor="accent1" w:themeShade="7F"/>
      <w:sz w:val="24"/>
      <w:szCs w:val="24"/>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0F6FC6" w:themeColor="accent1"/>
      </w:pBdr>
      <w:contextualSpacing/>
    </w:pPr>
    <w:rPr>
      <w:rFonts w:asciiTheme="majorHAnsi" w:eastAsiaTheme="majorEastAsia" w:hAnsiTheme="majorHAnsi" w:cstheme="majorBidi"/>
      <w:color w:val="0B5294"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0B5294" w:themeColor="accent1" w:themeShade="BF"/>
      <w:kern w:val="28"/>
      <w:sz w:val="56"/>
    </w:rPr>
  </w:style>
  <w:style w:type="character" w:styleId="PlaceholderText">
    <w:name w:val="Placeholder Text"/>
    <w:basedOn w:val="DefaultParagraphFont"/>
    <w:uiPriority w:val="99"/>
    <w:semiHidden/>
    <w:rsid w:val="00E83E4B"/>
    <w:rPr>
      <w:color w:val="112F51"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0B5294" w:themeColor="accent1" w:themeShade="BF"/>
    </w:rPr>
  </w:style>
  <w:style w:type="character" w:customStyle="1" w:styleId="FooterChar">
    <w:name w:val="Footer Char"/>
    <w:basedOn w:val="DefaultParagraphFont"/>
    <w:link w:val="Footer"/>
    <w:uiPriority w:val="99"/>
    <w:rsid w:val="00681034"/>
    <w:rPr>
      <w:color w:val="0B5294"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0B5294" w:themeColor="accent1" w:themeShade="BF"/>
      <w:sz w:val="28"/>
      <w:szCs w:val="32"/>
    </w:rPr>
  </w:style>
  <w:style w:type="character" w:customStyle="1" w:styleId="Heading2Char">
    <w:name w:val="Heading 2 Char"/>
    <w:basedOn w:val="DefaultParagraphFont"/>
    <w:link w:val="Heading2"/>
    <w:uiPriority w:val="9"/>
    <w:rsid w:val="009C51D7"/>
    <w:rPr>
      <w:rFonts w:asciiTheme="majorHAnsi" w:eastAsiaTheme="majorEastAsia" w:hAnsiTheme="majorHAnsi" w:cstheme="majorBidi"/>
      <w:b/>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0B5294" w:themeColor="accent1" w:themeShade="BF"/>
    </w:rPr>
  </w:style>
  <w:style w:type="character" w:styleId="IntenseReference">
    <w:name w:val="Intense Reference"/>
    <w:basedOn w:val="DefaultParagraphFont"/>
    <w:uiPriority w:val="32"/>
    <w:semiHidden/>
    <w:unhideWhenUsed/>
    <w:qFormat/>
    <w:rPr>
      <w:b/>
      <w:bCs/>
      <w:caps w:val="0"/>
      <w:smallCaps/>
      <w:color w:val="0B5294"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semiHidden/>
    <w:rPr>
      <w:i/>
      <w:iCs/>
      <w:color w:val="0B5294" w:themeColor="accent1" w:themeShade="BF"/>
    </w:rPr>
  </w:style>
  <w:style w:type="paragraph" w:styleId="ListNumber">
    <w:name w:val="List Number"/>
    <w:basedOn w:val="Normal"/>
    <w:uiPriority w:val="11"/>
    <w:qFormat/>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54A738" w:themeColor="accent5" w:themeShade="BF"/>
      <w:u w:val="single"/>
    </w:rPr>
  </w:style>
  <w:style w:type="character" w:styleId="Hyperlink">
    <w:name w:val="Hyperlink"/>
    <w:basedOn w:val="DefaultParagraphFont"/>
    <w:uiPriority w:val="99"/>
    <w:unhideWhenUsed/>
    <w:rsid w:val="00E83E4B"/>
    <w:rPr>
      <w:color w:val="0B5294" w:themeColor="accent1" w:themeShade="BF"/>
      <w:u w:val="single"/>
    </w:rPr>
  </w:style>
  <w:style w:type="paragraph" w:styleId="BodyText3">
    <w:name w:val="Body Text 3"/>
    <w:basedOn w:val="Normal"/>
    <w:link w:val="BodyText3Char"/>
    <w:uiPriority w:val="99"/>
    <w:semiHidden/>
    <w:unhideWhenUsed/>
    <w:rsid w:val="00E83E4B"/>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0F6FC6" w:themeColor="accent1"/>
        <w:left w:val="single" w:sz="2" w:space="10" w:color="0F6FC6" w:themeColor="accent1"/>
        <w:bottom w:val="single" w:sz="2" w:space="10" w:color="0F6FC6" w:themeColor="accent1"/>
        <w:right w:val="single" w:sz="2" w:space="10" w:color="0F6FC6" w:themeColor="accent1"/>
      </w:pBdr>
      <w:ind w:left="1152" w:right="1152"/>
    </w:pPr>
    <w:rPr>
      <w:i/>
      <w:iCs/>
      <w:color w:val="0B5294" w:themeColor="accent1" w:themeShade="BF"/>
    </w:rPr>
  </w:style>
  <w:style w:type="paragraph" w:styleId="BodyTextIndent3">
    <w:name w:val="Body Text Indent 3"/>
    <w:basedOn w:val="Normal"/>
    <w:link w:val="BodyTextIndent3Char"/>
    <w:uiPriority w:val="99"/>
    <w:semiHidden/>
    <w:unhideWhenUsed/>
    <w:rsid w:val="00E83E4B"/>
    <w:pPr>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17406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customStyle="1" w:styleId="Heading3Char">
    <w:name w:val="Heading 3 Char"/>
    <w:basedOn w:val="DefaultParagraphFont"/>
    <w:link w:val="Heading3"/>
    <w:uiPriority w:val="9"/>
    <w:rsid w:val="008F1344"/>
    <w:rPr>
      <w:rFonts w:asciiTheme="majorHAnsi" w:eastAsiaTheme="majorEastAsia" w:hAnsiTheme="majorHAnsi" w:cstheme="majorBidi"/>
      <w:color w:val="073662" w:themeColor="accent1" w:themeShade="7F"/>
      <w:sz w:val="24"/>
      <w:szCs w:val="24"/>
    </w:rPr>
  </w:style>
  <w:style w:type="table" w:styleId="ListTable3-Accent1">
    <w:name w:val="List Table 3 Accent 1"/>
    <w:basedOn w:val="TableNormal"/>
    <w:uiPriority w:val="48"/>
    <w:rsid w:val="001365A7"/>
    <w:pPr>
      <w:spacing w:after="0"/>
    </w:pPr>
    <w:tblPr>
      <w:tblStyleRowBandSize w:val="1"/>
      <w:tblStyleColBandSize w:val="1"/>
      <w:tblBorders>
        <w:top w:val="single" w:sz="4" w:space="0" w:color="0F6FC6" w:themeColor="accent1"/>
        <w:left w:val="single" w:sz="4" w:space="0" w:color="0F6FC6" w:themeColor="accent1"/>
        <w:bottom w:val="single" w:sz="4" w:space="0" w:color="0F6FC6" w:themeColor="accent1"/>
        <w:right w:val="single" w:sz="4" w:space="0" w:color="0F6FC6" w:themeColor="accent1"/>
      </w:tblBorders>
    </w:tblPr>
    <w:tblStylePr w:type="firstRow">
      <w:rPr>
        <w:b/>
        <w:bCs/>
        <w:color w:val="FFFFFF" w:themeColor="background1"/>
      </w:rPr>
      <w:tblPr/>
      <w:tcPr>
        <w:shd w:val="clear" w:color="auto" w:fill="0F6FC6" w:themeFill="accent1"/>
      </w:tcPr>
    </w:tblStylePr>
    <w:tblStylePr w:type="lastRow">
      <w:rPr>
        <w:b/>
        <w:bCs/>
      </w:rPr>
      <w:tblPr/>
      <w:tcPr>
        <w:tcBorders>
          <w:top w:val="double" w:sz="4" w:space="0" w:color="0F6F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6FC6" w:themeColor="accent1"/>
          <w:right w:val="single" w:sz="4" w:space="0" w:color="0F6FC6" w:themeColor="accent1"/>
        </w:tcBorders>
      </w:tcPr>
    </w:tblStylePr>
    <w:tblStylePr w:type="band1Horz">
      <w:tblPr/>
      <w:tcPr>
        <w:tcBorders>
          <w:top w:val="single" w:sz="4" w:space="0" w:color="0F6FC6" w:themeColor="accent1"/>
          <w:bottom w:val="single" w:sz="4" w:space="0" w:color="0F6F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6FC6" w:themeColor="accent1"/>
          <w:left w:val="nil"/>
        </w:tcBorders>
      </w:tcPr>
    </w:tblStylePr>
    <w:tblStylePr w:type="swCell">
      <w:tblPr/>
      <w:tcPr>
        <w:tcBorders>
          <w:top w:val="double" w:sz="4" w:space="0" w:color="0F6FC6" w:themeColor="accent1"/>
          <w:right w:val="nil"/>
        </w:tcBorders>
      </w:tcPr>
    </w:tblStylePr>
  </w:style>
  <w:style w:type="table" w:styleId="ListTable2">
    <w:name w:val="List Table 2"/>
    <w:basedOn w:val="TableNormal"/>
    <w:uiPriority w:val="47"/>
    <w:rsid w:val="001365A7"/>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1365A7"/>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Questions">
    <w:name w:val="Questions"/>
    <w:basedOn w:val="Normal"/>
    <w:link w:val="QuestionsChar"/>
    <w:qFormat/>
    <w:rsid w:val="009938ED"/>
    <w:pPr>
      <w:numPr>
        <w:numId w:val="28"/>
      </w:numPr>
    </w:pPr>
    <w:rPr>
      <w:rFonts w:eastAsiaTheme="majorEastAsia" w:cstheme="majorBidi"/>
      <w:szCs w:val="26"/>
    </w:rPr>
  </w:style>
  <w:style w:type="character" w:customStyle="1" w:styleId="QuestionsChar">
    <w:name w:val="Questions Char"/>
    <w:basedOn w:val="DefaultParagraphFont"/>
    <w:link w:val="Questions"/>
    <w:rsid w:val="009938ED"/>
    <w:rPr>
      <w:rFonts w:eastAsiaTheme="majorEastAsia" w:cstheme="majorBidi"/>
      <w:szCs w:val="26"/>
    </w:rPr>
  </w:style>
  <w:style w:type="paragraph" w:styleId="ListParagraph">
    <w:name w:val="List Paragraph"/>
    <w:basedOn w:val="Normal"/>
    <w:uiPriority w:val="34"/>
    <w:unhideWhenUsed/>
    <w:qFormat/>
    <w:rsid w:val="00D72CBA"/>
    <w:pPr>
      <w:ind w:left="720"/>
      <w:contextualSpacing/>
    </w:pPr>
  </w:style>
  <w:style w:type="character" w:styleId="UnresolvedMention">
    <w:name w:val="Unresolved Mention"/>
    <w:basedOn w:val="DefaultParagraphFont"/>
    <w:uiPriority w:val="99"/>
    <w:semiHidden/>
    <w:unhideWhenUsed/>
    <w:rsid w:val="00BE008F"/>
    <w:rPr>
      <w:color w:val="605E5C"/>
      <w:shd w:val="clear" w:color="auto" w:fill="E1DFDD"/>
    </w:rPr>
  </w:style>
  <w:style w:type="character" w:styleId="FootnoteReference">
    <w:name w:val="footnote reference"/>
    <w:basedOn w:val="DefaultParagraphFont"/>
    <w:uiPriority w:val="99"/>
    <w:semiHidden/>
    <w:unhideWhenUsed/>
    <w:rsid w:val="002C78A2"/>
    <w:rPr>
      <w:vertAlign w:val="superscript"/>
    </w:rPr>
  </w:style>
  <w:style w:type="character" w:customStyle="1" w:styleId="apple-converted-space">
    <w:name w:val="apple-converted-space"/>
    <w:basedOn w:val="DefaultParagraphFont"/>
    <w:rsid w:val="00EB06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17956">
      <w:bodyDiv w:val="1"/>
      <w:marLeft w:val="0"/>
      <w:marRight w:val="0"/>
      <w:marTop w:val="0"/>
      <w:marBottom w:val="0"/>
      <w:divBdr>
        <w:top w:val="none" w:sz="0" w:space="0" w:color="auto"/>
        <w:left w:val="none" w:sz="0" w:space="0" w:color="auto"/>
        <w:bottom w:val="none" w:sz="0" w:space="0" w:color="auto"/>
        <w:right w:val="none" w:sz="0" w:space="0" w:color="auto"/>
      </w:divBdr>
    </w:div>
    <w:div w:id="86462441">
      <w:bodyDiv w:val="1"/>
      <w:marLeft w:val="0"/>
      <w:marRight w:val="0"/>
      <w:marTop w:val="0"/>
      <w:marBottom w:val="0"/>
      <w:divBdr>
        <w:top w:val="none" w:sz="0" w:space="0" w:color="auto"/>
        <w:left w:val="none" w:sz="0" w:space="0" w:color="auto"/>
        <w:bottom w:val="none" w:sz="0" w:space="0" w:color="auto"/>
        <w:right w:val="none" w:sz="0" w:space="0" w:color="auto"/>
      </w:divBdr>
    </w:div>
    <w:div w:id="259483712">
      <w:bodyDiv w:val="1"/>
      <w:marLeft w:val="0"/>
      <w:marRight w:val="0"/>
      <w:marTop w:val="0"/>
      <w:marBottom w:val="0"/>
      <w:divBdr>
        <w:top w:val="none" w:sz="0" w:space="0" w:color="auto"/>
        <w:left w:val="none" w:sz="0" w:space="0" w:color="auto"/>
        <w:bottom w:val="none" w:sz="0" w:space="0" w:color="auto"/>
        <w:right w:val="none" w:sz="0" w:space="0" w:color="auto"/>
      </w:divBdr>
    </w:div>
    <w:div w:id="368186831">
      <w:bodyDiv w:val="1"/>
      <w:marLeft w:val="0"/>
      <w:marRight w:val="0"/>
      <w:marTop w:val="0"/>
      <w:marBottom w:val="0"/>
      <w:divBdr>
        <w:top w:val="none" w:sz="0" w:space="0" w:color="auto"/>
        <w:left w:val="none" w:sz="0" w:space="0" w:color="auto"/>
        <w:bottom w:val="none" w:sz="0" w:space="0" w:color="auto"/>
        <w:right w:val="none" w:sz="0" w:space="0" w:color="auto"/>
      </w:divBdr>
    </w:div>
    <w:div w:id="420487823">
      <w:bodyDiv w:val="1"/>
      <w:marLeft w:val="0"/>
      <w:marRight w:val="0"/>
      <w:marTop w:val="0"/>
      <w:marBottom w:val="0"/>
      <w:divBdr>
        <w:top w:val="none" w:sz="0" w:space="0" w:color="auto"/>
        <w:left w:val="none" w:sz="0" w:space="0" w:color="auto"/>
        <w:bottom w:val="none" w:sz="0" w:space="0" w:color="auto"/>
        <w:right w:val="none" w:sz="0" w:space="0" w:color="auto"/>
      </w:divBdr>
    </w:div>
    <w:div w:id="459155992">
      <w:bodyDiv w:val="1"/>
      <w:marLeft w:val="0"/>
      <w:marRight w:val="0"/>
      <w:marTop w:val="0"/>
      <w:marBottom w:val="0"/>
      <w:divBdr>
        <w:top w:val="none" w:sz="0" w:space="0" w:color="auto"/>
        <w:left w:val="none" w:sz="0" w:space="0" w:color="auto"/>
        <w:bottom w:val="none" w:sz="0" w:space="0" w:color="auto"/>
        <w:right w:val="none" w:sz="0" w:space="0" w:color="auto"/>
      </w:divBdr>
    </w:div>
    <w:div w:id="541328688">
      <w:bodyDiv w:val="1"/>
      <w:marLeft w:val="0"/>
      <w:marRight w:val="0"/>
      <w:marTop w:val="0"/>
      <w:marBottom w:val="0"/>
      <w:divBdr>
        <w:top w:val="none" w:sz="0" w:space="0" w:color="auto"/>
        <w:left w:val="none" w:sz="0" w:space="0" w:color="auto"/>
        <w:bottom w:val="none" w:sz="0" w:space="0" w:color="auto"/>
        <w:right w:val="none" w:sz="0" w:space="0" w:color="auto"/>
      </w:divBdr>
    </w:div>
    <w:div w:id="572281809">
      <w:bodyDiv w:val="1"/>
      <w:marLeft w:val="0"/>
      <w:marRight w:val="0"/>
      <w:marTop w:val="0"/>
      <w:marBottom w:val="0"/>
      <w:divBdr>
        <w:top w:val="none" w:sz="0" w:space="0" w:color="auto"/>
        <w:left w:val="none" w:sz="0" w:space="0" w:color="auto"/>
        <w:bottom w:val="none" w:sz="0" w:space="0" w:color="auto"/>
        <w:right w:val="none" w:sz="0" w:space="0" w:color="auto"/>
      </w:divBdr>
    </w:div>
    <w:div w:id="632296568">
      <w:bodyDiv w:val="1"/>
      <w:marLeft w:val="0"/>
      <w:marRight w:val="0"/>
      <w:marTop w:val="0"/>
      <w:marBottom w:val="0"/>
      <w:divBdr>
        <w:top w:val="none" w:sz="0" w:space="0" w:color="auto"/>
        <w:left w:val="none" w:sz="0" w:space="0" w:color="auto"/>
        <w:bottom w:val="none" w:sz="0" w:space="0" w:color="auto"/>
        <w:right w:val="none" w:sz="0" w:space="0" w:color="auto"/>
      </w:divBdr>
    </w:div>
    <w:div w:id="696661527">
      <w:bodyDiv w:val="1"/>
      <w:marLeft w:val="0"/>
      <w:marRight w:val="0"/>
      <w:marTop w:val="0"/>
      <w:marBottom w:val="0"/>
      <w:divBdr>
        <w:top w:val="none" w:sz="0" w:space="0" w:color="auto"/>
        <w:left w:val="none" w:sz="0" w:space="0" w:color="auto"/>
        <w:bottom w:val="none" w:sz="0" w:space="0" w:color="auto"/>
        <w:right w:val="none" w:sz="0" w:space="0" w:color="auto"/>
      </w:divBdr>
    </w:div>
    <w:div w:id="801966180">
      <w:bodyDiv w:val="1"/>
      <w:marLeft w:val="0"/>
      <w:marRight w:val="0"/>
      <w:marTop w:val="0"/>
      <w:marBottom w:val="0"/>
      <w:divBdr>
        <w:top w:val="none" w:sz="0" w:space="0" w:color="auto"/>
        <w:left w:val="none" w:sz="0" w:space="0" w:color="auto"/>
        <w:bottom w:val="none" w:sz="0" w:space="0" w:color="auto"/>
        <w:right w:val="none" w:sz="0" w:space="0" w:color="auto"/>
      </w:divBdr>
    </w:div>
    <w:div w:id="912858450">
      <w:bodyDiv w:val="1"/>
      <w:marLeft w:val="0"/>
      <w:marRight w:val="0"/>
      <w:marTop w:val="0"/>
      <w:marBottom w:val="0"/>
      <w:divBdr>
        <w:top w:val="none" w:sz="0" w:space="0" w:color="auto"/>
        <w:left w:val="none" w:sz="0" w:space="0" w:color="auto"/>
        <w:bottom w:val="none" w:sz="0" w:space="0" w:color="auto"/>
        <w:right w:val="none" w:sz="0" w:space="0" w:color="auto"/>
      </w:divBdr>
    </w:div>
    <w:div w:id="1051342980">
      <w:bodyDiv w:val="1"/>
      <w:marLeft w:val="0"/>
      <w:marRight w:val="0"/>
      <w:marTop w:val="0"/>
      <w:marBottom w:val="0"/>
      <w:divBdr>
        <w:top w:val="none" w:sz="0" w:space="0" w:color="auto"/>
        <w:left w:val="none" w:sz="0" w:space="0" w:color="auto"/>
        <w:bottom w:val="none" w:sz="0" w:space="0" w:color="auto"/>
        <w:right w:val="none" w:sz="0" w:space="0" w:color="auto"/>
      </w:divBdr>
    </w:div>
    <w:div w:id="1076323251">
      <w:bodyDiv w:val="1"/>
      <w:marLeft w:val="0"/>
      <w:marRight w:val="0"/>
      <w:marTop w:val="0"/>
      <w:marBottom w:val="0"/>
      <w:divBdr>
        <w:top w:val="none" w:sz="0" w:space="0" w:color="auto"/>
        <w:left w:val="none" w:sz="0" w:space="0" w:color="auto"/>
        <w:bottom w:val="none" w:sz="0" w:space="0" w:color="auto"/>
        <w:right w:val="none" w:sz="0" w:space="0" w:color="auto"/>
      </w:divBdr>
    </w:div>
    <w:div w:id="1100027779">
      <w:bodyDiv w:val="1"/>
      <w:marLeft w:val="0"/>
      <w:marRight w:val="0"/>
      <w:marTop w:val="0"/>
      <w:marBottom w:val="0"/>
      <w:divBdr>
        <w:top w:val="none" w:sz="0" w:space="0" w:color="auto"/>
        <w:left w:val="none" w:sz="0" w:space="0" w:color="auto"/>
        <w:bottom w:val="none" w:sz="0" w:space="0" w:color="auto"/>
        <w:right w:val="none" w:sz="0" w:space="0" w:color="auto"/>
      </w:divBdr>
    </w:div>
    <w:div w:id="1146892508">
      <w:bodyDiv w:val="1"/>
      <w:marLeft w:val="0"/>
      <w:marRight w:val="0"/>
      <w:marTop w:val="0"/>
      <w:marBottom w:val="0"/>
      <w:divBdr>
        <w:top w:val="none" w:sz="0" w:space="0" w:color="auto"/>
        <w:left w:val="none" w:sz="0" w:space="0" w:color="auto"/>
        <w:bottom w:val="none" w:sz="0" w:space="0" w:color="auto"/>
        <w:right w:val="none" w:sz="0" w:space="0" w:color="auto"/>
      </w:divBdr>
    </w:div>
    <w:div w:id="1225724784">
      <w:bodyDiv w:val="1"/>
      <w:marLeft w:val="0"/>
      <w:marRight w:val="0"/>
      <w:marTop w:val="0"/>
      <w:marBottom w:val="0"/>
      <w:divBdr>
        <w:top w:val="none" w:sz="0" w:space="0" w:color="auto"/>
        <w:left w:val="none" w:sz="0" w:space="0" w:color="auto"/>
        <w:bottom w:val="none" w:sz="0" w:space="0" w:color="auto"/>
        <w:right w:val="none" w:sz="0" w:space="0" w:color="auto"/>
      </w:divBdr>
    </w:div>
    <w:div w:id="1328753317">
      <w:bodyDiv w:val="1"/>
      <w:marLeft w:val="0"/>
      <w:marRight w:val="0"/>
      <w:marTop w:val="0"/>
      <w:marBottom w:val="0"/>
      <w:divBdr>
        <w:top w:val="none" w:sz="0" w:space="0" w:color="auto"/>
        <w:left w:val="none" w:sz="0" w:space="0" w:color="auto"/>
        <w:bottom w:val="none" w:sz="0" w:space="0" w:color="auto"/>
        <w:right w:val="none" w:sz="0" w:space="0" w:color="auto"/>
      </w:divBdr>
    </w:div>
    <w:div w:id="1345284114">
      <w:bodyDiv w:val="1"/>
      <w:marLeft w:val="0"/>
      <w:marRight w:val="0"/>
      <w:marTop w:val="0"/>
      <w:marBottom w:val="0"/>
      <w:divBdr>
        <w:top w:val="none" w:sz="0" w:space="0" w:color="auto"/>
        <w:left w:val="none" w:sz="0" w:space="0" w:color="auto"/>
        <w:bottom w:val="none" w:sz="0" w:space="0" w:color="auto"/>
        <w:right w:val="none" w:sz="0" w:space="0" w:color="auto"/>
      </w:divBdr>
    </w:div>
    <w:div w:id="1390689328">
      <w:bodyDiv w:val="1"/>
      <w:marLeft w:val="0"/>
      <w:marRight w:val="0"/>
      <w:marTop w:val="0"/>
      <w:marBottom w:val="0"/>
      <w:divBdr>
        <w:top w:val="none" w:sz="0" w:space="0" w:color="auto"/>
        <w:left w:val="none" w:sz="0" w:space="0" w:color="auto"/>
        <w:bottom w:val="none" w:sz="0" w:space="0" w:color="auto"/>
        <w:right w:val="none" w:sz="0" w:space="0" w:color="auto"/>
      </w:divBdr>
    </w:div>
    <w:div w:id="1452090896">
      <w:bodyDiv w:val="1"/>
      <w:marLeft w:val="0"/>
      <w:marRight w:val="0"/>
      <w:marTop w:val="0"/>
      <w:marBottom w:val="0"/>
      <w:divBdr>
        <w:top w:val="none" w:sz="0" w:space="0" w:color="auto"/>
        <w:left w:val="none" w:sz="0" w:space="0" w:color="auto"/>
        <w:bottom w:val="none" w:sz="0" w:space="0" w:color="auto"/>
        <w:right w:val="none" w:sz="0" w:space="0" w:color="auto"/>
      </w:divBdr>
    </w:div>
    <w:div w:id="1481732705">
      <w:bodyDiv w:val="1"/>
      <w:marLeft w:val="0"/>
      <w:marRight w:val="0"/>
      <w:marTop w:val="0"/>
      <w:marBottom w:val="0"/>
      <w:divBdr>
        <w:top w:val="none" w:sz="0" w:space="0" w:color="auto"/>
        <w:left w:val="none" w:sz="0" w:space="0" w:color="auto"/>
        <w:bottom w:val="none" w:sz="0" w:space="0" w:color="auto"/>
        <w:right w:val="none" w:sz="0" w:space="0" w:color="auto"/>
      </w:divBdr>
    </w:div>
    <w:div w:id="1570340070">
      <w:bodyDiv w:val="1"/>
      <w:marLeft w:val="0"/>
      <w:marRight w:val="0"/>
      <w:marTop w:val="0"/>
      <w:marBottom w:val="0"/>
      <w:divBdr>
        <w:top w:val="none" w:sz="0" w:space="0" w:color="auto"/>
        <w:left w:val="none" w:sz="0" w:space="0" w:color="auto"/>
        <w:bottom w:val="none" w:sz="0" w:space="0" w:color="auto"/>
        <w:right w:val="none" w:sz="0" w:space="0" w:color="auto"/>
      </w:divBdr>
    </w:div>
    <w:div w:id="1596983644">
      <w:bodyDiv w:val="1"/>
      <w:marLeft w:val="0"/>
      <w:marRight w:val="0"/>
      <w:marTop w:val="0"/>
      <w:marBottom w:val="0"/>
      <w:divBdr>
        <w:top w:val="none" w:sz="0" w:space="0" w:color="auto"/>
        <w:left w:val="none" w:sz="0" w:space="0" w:color="auto"/>
        <w:bottom w:val="none" w:sz="0" w:space="0" w:color="auto"/>
        <w:right w:val="none" w:sz="0" w:space="0" w:color="auto"/>
      </w:divBdr>
    </w:div>
    <w:div w:id="1832983344">
      <w:bodyDiv w:val="1"/>
      <w:marLeft w:val="0"/>
      <w:marRight w:val="0"/>
      <w:marTop w:val="0"/>
      <w:marBottom w:val="0"/>
      <w:divBdr>
        <w:top w:val="none" w:sz="0" w:space="0" w:color="auto"/>
        <w:left w:val="none" w:sz="0" w:space="0" w:color="auto"/>
        <w:bottom w:val="none" w:sz="0" w:space="0" w:color="auto"/>
        <w:right w:val="none" w:sz="0" w:space="0" w:color="auto"/>
      </w:divBdr>
    </w:div>
    <w:div w:id="1876193148">
      <w:bodyDiv w:val="1"/>
      <w:marLeft w:val="0"/>
      <w:marRight w:val="0"/>
      <w:marTop w:val="0"/>
      <w:marBottom w:val="0"/>
      <w:divBdr>
        <w:top w:val="none" w:sz="0" w:space="0" w:color="auto"/>
        <w:left w:val="none" w:sz="0" w:space="0" w:color="auto"/>
        <w:bottom w:val="none" w:sz="0" w:space="0" w:color="auto"/>
        <w:right w:val="none" w:sz="0" w:space="0" w:color="auto"/>
      </w:divBdr>
    </w:div>
    <w:div w:id="1902863404">
      <w:bodyDiv w:val="1"/>
      <w:marLeft w:val="0"/>
      <w:marRight w:val="0"/>
      <w:marTop w:val="0"/>
      <w:marBottom w:val="0"/>
      <w:divBdr>
        <w:top w:val="none" w:sz="0" w:space="0" w:color="auto"/>
        <w:left w:val="none" w:sz="0" w:space="0" w:color="auto"/>
        <w:bottom w:val="none" w:sz="0" w:space="0" w:color="auto"/>
        <w:right w:val="none" w:sz="0" w:space="0" w:color="auto"/>
      </w:divBdr>
      <w:divsChild>
        <w:div w:id="412164647">
          <w:marLeft w:val="0"/>
          <w:marRight w:val="0"/>
          <w:marTop w:val="0"/>
          <w:marBottom w:val="0"/>
          <w:divBdr>
            <w:top w:val="none" w:sz="0" w:space="0" w:color="auto"/>
            <w:left w:val="none" w:sz="0" w:space="0" w:color="auto"/>
            <w:bottom w:val="none" w:sz="0" w:space="0" w:color="auto"/>
            <w:right w:val="none" w:sz="0" w:space="0" w:color="auto"/>
          </w:divBdr>
        </w:div>
        <w:div w:id="921990459">
          <w:marLeft w:val="0"/>
          <w:marRight w:val="0"/>
          <w:marTop w:val="0"/>
          <w:marBottom w:val="0"/>
          <w:divBdr>
            <w:top w:val="none" w:sz="0" w:space="0" w:color="auto"/>
            <w:left w:val="none" w:sz="0" w:space="0" w:color="auto"/>
            <w:bottom w:val="none" w:sz="0" w:space="0" w:color="auto"/>
            <w:right w:val="none" w:sz="0" w:space="0" w:color="auto"/>
          </w:divBdr>
        </w:div>
        <w:div w:id="2067608584">
          <w:marLeft w:val="0"/>
          <w:marRight w:val="0"/>
          <w:marTop w:val="0"/>
          <w:marBottom w:val="0"/>
          <w:divBdr>
            <w:top w:val="none" w:sz="0" w:space="0" w:color="auto"/>
            <w:left w:val="none" w:sz="0" w:space="0" w:color="auto"/>
            <w:bottom w:val="none" w:sz="0" w:space="0" w:color="auto"/>
            <w:right w:val="none" w:sz="0" w:space="0" w:color="auto"/>
          </w:divBdr>
        </w:div>
        <w:div w:id="514079896">
          <w:marLeft w:val="0"/>
          <w:marRight w:val="0"/>
          <w:marTop w:val="0"/>
          <w:marBottom w:val="0"/>
          <w:divBdr>
            <w:top w:val="none" w:sz="0" w:space="0" w:color="auto"/>
            <w:left w:val="none" w:sz="0" w:space="0" w:color="auto"/>
            <w:bottom w:val="none" w:sz="0" w:space="0" w:color="auto"/>
            <w:right w:val="none" w:sz="0" w:space="0" w:color="auto"/>
          </w:divBdr>
        </w:div>
        <w:div w:id="1008950684">
          <w:marLeft w:val="0"/>
          <w:marRight w:val="0"/>
          <w:marTop w:val="0"/>
          <w:marBottom w:val="0"/>
          <w:divBdr>
            <w:top w:val="none" w:sz="0" w:space="0" w:color="auto"/>
            <w:left w:val="none" w:sz="0" w:space="0" w:color="auto"/>
            <w:bottom w:val="none" w:sz="0" w:space="0" w:color="auto"/>
            <w:right w:val="none" w:sz="0" w:space="0" w:color="auto"/>
          </w:divBdr>
        </w:div>
        <w:div w:id="1196046370">
          <w:marLeft w:val="0"/>
          <w:marRight w:val="0"/>
          <w:marTop w:val="0"/>
          <w:marBottom w:val="0"/>
          <w:divBdr>
            <w:top w:val="none" w:sz="0" w:space="0" w:color="auto"/>
            <w:left w:val="none" w:sz="0" w:space="0" w:color="auto"/>
            <w:bottom w:val="none" w:sz="0" w:space="0" w:color="auto"/>
            <w:right w:val="none" w:sz="0" w:space="0" w:color="auto"/>
          </w:divBdr>
        </w:div>
        <w:div w:id="172307443">
          <w:marLeft w:val="0"/>
          <w:marRight w:val="0"/>
          <w:marTop w:val="0"/>
          <w:marBottom w:val="0"/>
          <w:divBdr>
            <w:top w:val="none" w:sz="0" w:space="0" w:color="auto"/>
            <w:left w:val="none" w:sz="0" w:space="0" w:color="auto"/>
            <w:bottom w:val="none" w:sz="0" w:space="0" w:color="auto"/>
            <w:right w:val="none" w:sz="0" w:space="0" w:color="auto"/>
          </w:divBdr>
        </w:div>
        <w:div w:id="2012759030">
          <w:marLeft w:val="0"/>
          <w:marRight w:val="0"/>
          <w:marTop w:val="0"/>
          <w:marBottom w:val="0"/>
          <w:divBdr>
            <w:top w:val="none" w:sz="0" w:space="0" w:color="auto"/>
            <w:left w:val="none" w:sz="0" w:space="0" w:color="auto"/>
            <w:bottom w:val="none" w:sz="0" w:space="0" w:color="auto"/>
            <w:right w:val="none" w:sz="0" w:space="0" w:color="auto"/>
          </w:divBdr>
        </w:div>
        <w:div w:id="1299797379">
          <w:marLeft w:val="0"/>
          <w:marRight w:val="0"/>
          <w:marTop w:val="0"/>
          <w:marBottom w:val="0"/>
          <w:divBdr>
            <w:top w:val="none" w:sz="0" w:space="0" w:color="auto"/>
            <w:left w:val="none" w:sz="0" w:space="0" w:color="auto"/>
            <w:bottom w:val="none" w:sz="0" w:space="0" w:color="auto"/>
            <w:right w:val="none" w:sz="0" w:space="0" w:color="auto"/>
          </w:divBdr>
        </w:div>
        <w:div w:id="330718359">
          <w:marLeft w:val="0"/>
          <w:marRight w:val="0"/>
          <w:marTop w:val="0"/>
          <w:marBottom w:val="0"/>
          <w:divBdr>
            <w:top w:val="none" w:sz="0" w:space="0" w:color="auto"/>
            <w:left w:val="none" w:sz="0" w:space="0" w:color="auto"/>
            <w:bottom w:val="none" w:sz="0" w:space="0" w:color="auto"/>
            <w:right w:val="none" w:sz="0" w:space="0" w:color="auto"/>
          </w:divBdr>
        </w:div>
        <w:div w:id="620723529">
          <w:marLeft w:val="0"/>
          <w:marRight w:val="0"/>
          <w:marTop w:val="0"/>
          <w:marBottom w:val="0"/>
          <w:divBdr>
            <w:top w:val="none" w:sz="0" w:space="0" w:color="auto"/>
            <w:left w:val="none" w:sz="0" w:space="0" w:color="auto"/>
            <w:bottom w:val="none" w:sz="0" w:space="0" w:color="auto"/>
            <w:right w:val="none" w:sz="0" w:space="0" w:color="auto"/>
          </w:divBdr>
        </w:div>
        <w:div w:id="398789529">
          <w:marLeft w:val="0"/>
          <w:marRight w:val="0"/>
          <w:marTop w:val="0"/>
          <w:marBottom w:val="0"/>
          <w:divBdr>
            <w:top w:val="none" w:sz="0" w:space="0" w:color="auto"/>
            <w:left w:val="none" w:sz="0" w:space="0" w:color="auto"/>
            <w:bottom w:val="none" w:sz="0" w:space="0" w:color="auto"/>
            <w:right w:val="none" w:sz="0" w:space="0" w:color="auto"/>
          </w:divBdr>
        </w:div>
        <w:div w:id="1760910109">
          <w:marLeft w:val="0"/>
          <w:marRight w:val="0"/>
          <w:marTop w:val="0"/>
          <w:marBottom w:val="0"/>
          <w:divBdr>
            <w:top w:val="none" w:sz="0" w:space="0" w:color="auto"/>
            <w:left w:val="none" w:sz="0" w:space="0" w:color="auto"/>
            <w:bottom w:val="none" w:sz="0" w:space="0" w:color="auto"/>
            <w:right w:val="none" w:sz="0" w:space="0" w:color="auto"/>
          </w:divBdr>
        </w:div>
        <w:div w:id="237784676">
          <w:marLeft w:val="0"/>
          <w:marRight w:val="0"/>
          <w:marTop w:val="0"/>
          <w:marBottom w:val="0"/>
          <w:divBdr>
            <w:top w:val="none" w:sz="0" w:space="0" w:color="auto"/>
            <w:left w:val="none" w:sz="0" w:space="0" w:color="auto"/>
            <w:bottom w:val="none" w:sz="0" w:space="0" w:color="auto"/>
            <w:right w:val="none" w:sz="0" w:space="0" w:color="auto"/>
          </w:divBdr>
        </w:div>
      </w:divsChild>
    </w:div>
    <w:div w:id="1967617216">
      <w:bodyDiv w:val="1"/>
      <w:marLeft w:val="0"/>
      <w:marRight w:val="0"/>
      <w:marTop w:val="0"/>
      <w:marBottom w:val="0"/>
      <w:divBdr>
        <w:top w:val="none" w:sz="0" w:space="0" w:color="auto"/>
        <w:left w:val="none" w:sz="0" w:space="0" w:color="auto"/>
        <w:bottom w:val="none" w:sz="0" w:space="0" w:color="auto"/>
        <w:right w:val="none" w:sz="0" w:space="0" w:color="auto"/>
      </w:divBdr>
    </w:div>
    <w:div w:id="1977369297">
      <w:bodyDiv w:val="1"/>
      <w:marLeft w:val="0"/>
      <w:marRight w:val="0"/>
      <w:marTop w:val="0"/>
      <w:marBottom w:val="0"/>
      <w:divBdr>
        <w:top w:val="none" w:sz="0" w:space="0" w:color="auto"/>
        <w:left w:val="none" w:sz="0" w:space="0" w:color="auto"/>
        <w:bottom w:val="none" w:sz="0" w:space="0" w:color="auto"/>
        <w:right w:val="none" w:sz="0" w:space="0" w:color="auto"/>
      </w:divBdr>
    </w:div>
    <w:div w:id="2097052268">
      <w:bodyDiv w:val="1"/>
      <w:marLeft w:val="0"/>
      <w:marRight w:val="0"/>
      <w:marTop w:val="0"/>
      <w:marBottom w:val="0"/>
      <w:divBdr>
        <w:top w:val="none" w:sz="0" w:space="0" w:color="auto"/>
        <w:left w:val="none" w:sz="0" w:space="0" w:color="auto"/>
        <w:bottom w:val="none" w:sz="0" w:space="0" w:color="auto"/>
        <w:right w:val="none" w:sz="0" w:space="0" w:color="auto"/>
      </w:divBdr>
    </w:div>
    <w:div w:id="212102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sisinfo.org/guidebooks/washington.cfm" TargetMode="External"/><Relationship Id="rId13" Type="http://schemas.openxmlformats.org/officeDocument/2006/relationships/hyperlink" Target="https://trb2022datachallenge.utccuip.com/" TargetMode="External"/><Relationship Id="rId18" Type="http://schemas.openxmlformats.org/officeDocument/2006/relationships/hyperlink" Target="https://openpolicing.stanford.edu/dat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uwdrive.net/STARLab" TargetMode="External"/><Relationship Id="rId17" Type="http://schemas.openxmlformats.org/officeDocument/2006/relationships/hyperlink" Target="https://openpolicing.stanford.edu/" TargetMode="External"/><Relationship Id="rId2" Type="http://schemas.openxmlformats.org/officeDocument/2006/relationships/numbering" Target="numbering.xml"/><Relationship Id="rId16" Type="http://schemas.openxmlformats.org/officeDocument/2006/relationships/hyperlink" Target="https://ride.citibikenyc.com/system-dat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wdrive.net/STARLab" TargetMode="External"/><Relationship Id="rId5" Type="http://schemas.openxmlformats.org/officeDocument/2006/relationships/webSettings" Target="webSettings.xml"/><Relationship Id="rId15" Type="http://schemas.openxmlformats.org/officeDocument/2006/relationships/hyperlink" Target="https://www1.nyc.gov/site/tlc/about/tlc-trip-record-data.page" TargetMode="External"/><Relationship Id="rId10" Type="http://schemas.openxmlformats.org/officeDocument/2006/relationships/hyperlink" Target="http://uwdrive.net/STARLab" TargetMode="External"/><Relationship Id="rId19" Type="http://schemas.openxmlformats.org/officeDocument/2006/relationships/hyperlink" Target="https://www.kaggle.com/airbnb/seattle?select=reviews.csv" TargetMode="External"/><Relationship Id="rId4" Type="http://schemas.openxmlformats.org/officeDocument/2006/relationships/settings" Target="settings.xml"/><Relationship Id="rId9" Type="http://schemas.openxmlformats.org/officeDocument/2006/relationships/hyperlink" Target="https://www.transit.dot.gov/ntd/ntd-data" TargetMode="External"/><Relationship Id="rId14" Type="http://schemas.openxmlformats.org/officeDocument/2006/relationships/hyperlink" Target="https://www.kaggle.com/fivethirtyeight/uber-pickups-in-new-york-city"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fehrandpeers.com/what-are-tncs-share-of-vmt/" TargetMode="External"/><Relationship Id="rId1" Type="http://schemas.openxmlformats.org/officeDocument/2006/relationships/hyperlink" Target="https://leddartech.com/why-lid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nbo%20Zhu\AppData\Roaming\Microsoft\Templates\Resume%20(color).dotx" TargetMode="Externa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84DAC-80E5-4CB6-A64A-E239AE4C9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C:\Users\Wenbo Zhu\AppData\Roaming\Microsoft\Templates\Resume (color).dotx</Template>
  <TotalTime>213</TotalTime>
  <Pages>6</Pages>
  <Words>2211</Words>
  <Characters>12604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Zhiyong Cui</dc:creator>
  <cp:keywords/>
  <cp:lastModifiedBy>Shuyi Yin</cp:lastModifiedBy>
  <cp:revision>175</cp:revision>
  <cp:lastPrinted>2020-02-28T23:26:00Z</cp:lastPrinted>
  <dcterms:created xsi:type="dcterms:W3CDTF">2022-01-26T19:51:00Z</dcterms:created>
  <dcterms:modified xsi:type="dcterms:W3CDTF">2022-01-31T06:22:00Z</dcterms:modified>
  <cp:version/>
</cp:coreProperties>
</file>