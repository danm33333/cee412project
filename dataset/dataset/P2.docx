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BA421" w14:textId="54AD4DBD" w:rsidR="00816216" w:rsidRPr="003556C6" w:rsidRDefault="008F1344" w:rsidP="001E121F">
      <w:pPr>
        <w:pStyle w:val="Title"/>
        <w:ind w:left="720" w:hanging="720"/>
        <w:rPr>
          <w:rFonts w:ascii="LM Sans 10" w:hAnsi="LM Sans 10"/>
          <w:sz w:val="32"/>
          <w:szCs w:val="16"/>
        </w:rPr>
      </w:pPr>
      <w:r w:rsidRPr="003556C6">
        <w:rPr>
          <w:rFonts w:ascii="LM Sans 10" w:hAnsi="LM Sans 10"/>
          <w:sz w:val="32"/>
          <w:szCs w:val="16"/>
        </w:rPr>
        <w:t>CEE 412/</w:t>
      </w:r>
      <w:r w:rsidR="00967DBE" w:rsidRPr="003556C6">
        <w:rPr>
          <w:rFonts w:ascii="LM Sans 10" w:hAnsi="LM Sans 10"/>
          <w:sz w:val="32"/>
          <w:szCs w:val="16"/>
        </w:rPr>
        <w:t>CET 5</w:t>
      </w:r>
      <w:r w:rsidR="00F100A6" w:rsidRPr="003556C6">
        <w:rPr>
          <w:rFonts w:ascii="LM Sans 10" w:hAnsi="LM Sans 10"/>
          <w:sz w:val="32"/>
          <w:szCs w:val="16"/>
        </w:rPr>
        <w:t>2</w:t>
      </w:r>
      <w:r w:rsidR="00967DBE" w:rsidRPr="003556C6">
        <w:rPr>
          <w:rFonts w:ascii="LM Sans 10" w:hAnsi="LM Sans 10"/>
          <w:sz w:val="32"/>
          <w:szCs w:val="16"/>
        </w:rPr>
        <w:t>2</w:t>
      </w:r>
      <w:r w:rsidRPr="003556C6">
        <w:rPr>
          <w:rFonts w:ascii="LM Sans 10" w:hAnsi="LM Sans 10"/>
          <w:sz w:val="32"/>
          <w:szCs w:val="16"/>
        </w:rPr>
        <w:t xml:space="preserve"> Transportation Data Management</w:t>
      </w:r>
      <w:r w:rsidR="00F100A6" w:rsidRPr="003556C6">
        <w:rPr>
          <w:rFonts w:ascii="LM Sans 10" w:hAnsi="LM Sans 10"/>
          <w:sz w:val="32"/>
          <w:szCs w:val="16"/>
        </w:rPr>
        <w:t xml:space="preserve"> and Visualization</w:t>
      </w:r>
    </w:p>
    <w:p w14:paraId="75F443CD" w14:textId="65603DDF" w:rsidR="00141A4C" w:rsidRPr="003556C6" w:rsidRDefault="00F14DBD" w:rsidP="008F1344">
      <w:pPr>
        <w:pStyle w:val="Heading3"/>
        <w:rPr>
          <w:rFonts w:ascii="LM Sans 10" w:hAnsi="LM Sans 10"/>
        </w:rPr>
      </w:pPr>
      <w:r w:rsidRPr="003556C6">
        <w:rPr>
          <w:rFonts w:ascii="LM Sans 10" w:hAnsi="LM Sans 10"/>
        </w:rPr>
        <w:t>Project</w:t>
      </w:r>
      <w:r w:rsidR="00121345" w:rsidRPr="003556C6">
        <w:rPr>
          <w:rFonts w:ascii="LM Sans 10" w:hAnsi="LM Sans 10"/>
        </w:rPr>
        <w:t xml:space="preserve"> </w:t>
      </w:r>
      <w:r w:rsidR="000E3642">
        <w:rPr>
          <w:rFonts w:ascii="LM Sans 10" w:hAnsi="LM Sans 10"/>
        </w:rPr>
        <w:t>part</w:t>
      </w:r>
      <w:r w:rsidR="003556C6">
        <w:rPr>
          <w:rFonts w:ascii="LM Sans 10" w:hAnsi="LM Sans 10"/>
        </w:rPr>
        <w:t xml:space="preserve"> </w:t>
      </w:r>
      <w:r w:rsidR="001E121F">
        <w:rPr>
          <w:rFonts w:ascii="LM Sans 10" w:hAnsi="LM Sans 10"/>
        </w:rPr>
        <w:t>2</w:t>
      </w:r>
      <w:r w:rsidR="00141A4C" w:rsidRPr="003556C6">
        <w:rPr>
          <w:rFonts w:ascii="LM Sans 10" w:hAnsi="LM Sans 10"/>
        </w:rPr>
        <w:t> | </w:t>
      </w:r>
      <w:r w:rsidR="008F1344" w:rsidRPr="003556C6">
        <w:rPr>
          <w:rFonts w:ascii="LM Sans 10" w:hAnsi="LM Sans 10"/>
        </w:rPr>
        <w:t>Winter 20</w:t>
      </w:r>
      <w:r w:rsidR="00224B9E" w:rsidRPr="003556C6">
        <w:rPr>
          <w:rFonts w:ascii="LM Sans 10" w:hAnsi="LM Sans 10"/>
        </w:rPr>
        <w:t>2</w:t>
      </w:r>
      <w:r w:rsidR="003556C6" w:rsidRPr="003556C6">
        <w:rPr>
          <w:rFonts w:ascii="LM Sans 10" w:hAnsi="LM Sans 10"/>
        </w:rPr>
        <w:t>2</w:t>
      </w:r>
      <w:r w:rsidR="00D72CBA">
        <w:rPr>
          <w:rFonts w:ascii="LM Sans 10" w:hAnsi="LM Sans 10"/>
        </w:rPr>
        <w:t xml:space="preserve"> </w:t>
      </w:r>
    </w:p>
    <w:p w14:paraId="36DA0A0E" w14:textId="77777777" w:rsidR="00121345" w:rsidRPr="003556C6" w:rsidRDefault="00121345" w:rsidP="00121345">
      <w:pPr>
        <w:rPr>
          <w:rFonts w:ascii="LM Sans 10" w:hAnsi="LM Sans 10"/>
        </w:rPr>
      </w:pPr>
    </w:p>
    <w:p w14:paraId="65C09B38" w14:textId="77777777" w:rsidR="00121345" w:rsidRPr="003556C6" w:rsidRDefault="00F14DBD" w:rsidP="00F14DBD">
      <w:pPr>
        <w:pStyle w:val="Heading1"/>
        <w:rPr>
          <w:rFonts w:ascii="LM Sans 10" w:hAnsi="LM Sans 10"/>
        </w:rPr>
      </w:pPr>
      <w:r w:rsidRPr="003556C6">
        <w:rPr>
          <w:rFonts w:ascii="LM Sans 10" w:hAnsi="LM Sans 10"/>
        </w:rPr>
        <w:t>Objectives</w:t>
      </w:r>
    </w:p>
    <w:p w14:paraId="0844CF7D" w14:textId="2D6E437D" w:rsidR="00643193" w:rsidRDefault="00643193" w:rsidP="00643193">
      <w:pPr>
        <w:pStyle w:val="Heading1"/>
        <w:rPr>
          <w:rFonts w:ascii="LM Sans 10" w:hAnsi="LM Sans 10"/>
          <w:b w:val="0"/>
          <w:bCs/>
          <w:color w:val="404040" w:themeColor="text1" w:themeTint="BF"/>
          <w:sz w:val="22"/>
          <w:szCs w:val="22"/>
        </w:rPr>
      </w:pPr>
      <w:r>
        <w:rPr>
          <w:rFonts w:ascii="LM Sans 10" w:hAnsi="LM Sans 10"/>
          <w:b w:val="0"/>
          <w:bCs/>
          <w:color w:val="404040" w:themeColor="text1" w:themeTint="BF"/>
          <w:sz w:val="22"/>
          <w:szCs w:val="22"/>
        </w:rPr>
        <w:t>Based on the proposal developed in Project part 1</w:t>
      </w:r>
      <w:r w:rsidR="00D361E3">
        <w:rPr>
          <w:rFonts w:ascii="LM Sans 10" w:hAnsi="LM Sans 10"/>
          <w:b w:val="0"/>
          <w:bCs/>
          <w:color w:val="404040" w:themeColor="text1" w:themeTint="BF"/>
          <w:sz w:val="22"/>
          <w:szCs w:val="22"/>
        </w:rPr>
        <w:t xml:space="preserve"> and the feedbacks provided by the teaching team</w:t>
      </w:r>
      <w:r w:rsidR="00FC48E8">
        <w:rPr>
          <w:rFonts w:ascii="LM Sans 10" w:hAnsi="LM Sans 10"/>
          <w:b w:val="0"/>
          <w:bCs/>
          <w:color w:val="404040" w:themeColor="text1" w:themeTint="BF"/>
          <w:sz w:val="22"/>
          <w:szCs w:val="22"/>
        </w:rPr>
        <w:t>, the student team</w:t>
      </w:r>
      <w:r w:rsidR="00D361E3">
        <w:rPr>
          <w:rFonts w:ascii="LM Sans 10" w:hAnsi="LM Sans 10"/>
          <w:b w:val="0"/>
          <w:bCs/>
          <w:color w:val="404040" w:themeColor="text1" w:themeTint="BF"/>
          <w:sz w:val="22"/>
          <w:szCs w:val="22"/>
        </w:rPr>
        <w:t>s</w:t>
      </w:r>
      <w:r w:rsidR="00FC48E8">
        <w:rPr>
          <w:rFonts w:ascii="LM Sans 10" w:hAnsi="LM Sans 10"/>
          <w:b w:val="0"/>
          <w:bCs/>
          <w:color w:val="404040" w:themeColor="text1" w:themeTint="BF"/>
          <w:sz w:val="22"/>
          <w:szCs w:val="22"/>
        </w:rPr>
        <w:t xml:space="preserve"> will narrow down on their goal(s) of analysis</w:t>
      </w:r>
      <w:r w:rsidR="00934B98">
        <w:rPr>
          <w:rFonts w:ascii="LM Sans 10" w:hAnsi="LM Sans 10"/>
          <w:b w:val="0"/>
          <w:bCs/>
          <w:color w:val="404040" w:themeColor="text1" w:themeTint="BF"/>
          <w:sz w:val="22"/>
          <w:szCs w:val="22"/>
        </w:rPr>
        <w:t>, refine their research questions,</w:t>
      </w:r>
      <w:r w:rsidR="00FC48E8">
        <w:rPr>
          <w:rFonts w:ascii="LM Sans 10" w:hAnsi="LM Sans 10"/>
          <w:b w:val="0"/>
          <w:bCs/>
          <w:color w:val="404040" w:themeColor="text1" w:themeTint="BF"/>
          <w:sz w:val="22"/>
          <w:szCs w:val="22"/>
        </w:rPr>
        <w:t xml:space="preserve"> and re</w:t>
      </w:r>
      <w:r w:rsidR="00D361E3">
        <w:rPr>
          <w:rFonts w:ascii="LM Sans 10" w:hAnsi="LM Sans 10"/>
          <w:b w:val="0"/>
          <w:bCs/>
          <w:color w:val="404040" w:themeColor="text1" w:themeTint="BF"/>
          <w:sz w:val="22"/>
          <w:szCs w:val="22"/>
        </w:rPr>
        <w:t>vise their plans for data management, analysis, and visualization</w:t>
      </w:r>
      <w:r w:rsidRPr="00643193">
        <w:rPr>
          <w:rFonts w:ascii="LM Sans 10" w:hAnsi="LM Sans 10"/>
          <w:b w:val="0"/>
          <w:bCs/>
          <w:color w:val="404040" w:themeColor="text1" w:themeTint="BF"/>
          <w:sz w:val="22"/>
          <w:szCs w:val="22"/>
        </w:rPr>
        <w:t xml:space="preserve">. </w:t>
      </w:r>
      <w:r w:rsidR="00934B98">
        <w:rPr>
          <w:rFonts w:ascii="LM Sans 10" w:hAnsi="LM Sans 10"/>
          <w:b w:val="0"/>
          <w:bCs/>
          <w:color w:val="404040" w:themeColor="text1" w:themeTint="BF"/>
          <w:sz w:val="22"/>
          <w:szCs w:val="22"/>
        </w:rPr>
        <w:t xml:space="preserve">Specifically, </w:t>
      </w:r>
      <w:r w:rsidR="00446BC8">
        <w:rPr>
          <w:rFonts w:ascii="LM Sans 10" w:hAnsi="LM Sans 10"/>
          <w:b w:val="0"/>
          <w:bCs/>
          <w:color w:val="404040" w:themeColor="text1" w:themeTint="BF"/>
          <w:sz w:val="22"/>
          <w:szCs w:val="22"/>
        </w:rPr>
        <w:t xml:space="preserve">via this second half of the project, </w:t>
      </w:r>
      <w:r w:rsidR="00934B98">
        <w:rPr>
          <w:rFonts w:ascii="LM Sans 10" w:hAnsi="LM Sans 10"/>
          <w:b w:val="0"/>
          <w:bCs/>
          <w:color w:val="404040" w:themeColor="text1" w:themeTint="BF"/>
          <w:sz w:val="22"/>
          <w:szCs w:val="22"/>
        </w:rPr>
        <w:t xml:space="preserve">the </w:t>
      </w:r>
      <w:r w:rsidR="00446BC8">
        <w:rPr>
          <w:rFonts w:ascii="LM Sans 10" w:hAnsi="LM Sans 10"/>
          <w:b w:val="0"/>
          <w:bCs/>
          <w:color w:val="404040" w:themeColor="text1" w:themeTint="BF"/>
          <w:sz w:val="22"/>
          <w:szCs w:val="22"/>
        </w:rPr>
        <w:t xml:space="preserve">students </w:t>
      </w:r>
      <w:r w:rsidR="00934B98">
        <w:rPr>
          <w:rFonts w:ascii="LM Sans 10" w:hAnsi="LM Sans 10"/>
          <w:b w:val="0"/>
          <w:bCs/>
          <w:color w:val="404040" w:themeColor="text1" w:themeTint="BF"/>
          <w:sz w:val="22"/>
          <w:szCs w:val="22"/>
        </w:rPr>
        <w:t>will</w:t>
      </w:r>
    </w:p>
    <w:p w14:paraId="66A1A5A9" w14:textId="762D12DC" w:rsidR="00165C31" w:rsidRDefault="00446BC8" w:rsidP="00165C31">
      <w:pPr>
        <w:pStyle w:val="Heading1"/>
        <w:numPr>
          <w:ilvl w:val="0"/>
          <w:numId w:val="48"/>
        </w:numPr>
        <w:spacing w:beforeLines="320" w:before="768" w:afterLines="100" w:after="240"/>
        <w:rPr>
          <w:rFonts w:ascii="LM Sans 10" w:hAnsi="LM Sans 10"/>
          <w:b w:val="0"/>
          <w:bCs/>
          <w:color w:val="404040" w:themeColor="text1" w:themeTint="BF"/>
          <w:sz w:val="22"/>
          <w:szCs w:val="22"/>
        </w:rPr>
      </w:pPr>
      <w:r w:rsidRPr="00165C31">
        <w:rPr>
          <w:rFonts w:ascii="LM Sans 10" w:hAnsi="LM Sans 10"/>
          <w:b w:val="0"/>
          <w:bCs/>
          <w:color w:val="404040" w:themeColor="text1" w:themeTint="BF"/>
          <w:sz w:val="22"/>
          <w:szCs w:val="22"/>
        </w:rPr>
        <w:t xml:space="preserve">Learn how to create a basic data pipeline that involves data management on a chosen server and database connections via </w:t>
      </w:r>
      <w:r w:rsidR="00077714">
        <w:rPr>
          <w:rFonts w:ascii="LM Sans 10" w:hAnsi="LM Sans 10"/>
          <w:b w:val="0"/>
          <w:bCs/>
          <w:color w:val="404040" w:themeColor="text1" w:themeTint="BF"/>
          <w:sz w:val="22"/>
          <w:szCs w:val="22"/>
        </w:rPr>
        <w:t xml:space="preserve">Python </w:t>
      </w:r>
      <w:proofErr w:type="gramStart"/>
      <w:r w:rsidR="00077714">
        <w:rPr>
          <w:rFonts w:ascii="LM Sans 10" w:hAnsi="LM Sans 10"/>
          <w:b w:val="0"/>
          <w:bCs/>
          <w:color w:val="404040" w:themeColor="text1" w:themeTint="BF"/>
          <w:sz w:val="22"/>
          <w:szCs w:val="22"/>
        </w:rPr>
        <w:t>functions</w:t>
      </w:r>
      <w:r w:rsidR="00E5467B" w:rsidRPr="00165C31">
        <w:rPr>
          <w:rFonts w:ascii="LM Sans 10" w:hAnsi="LM Sans 10"/>
          <w:b w:val="0"/>
          <w:bCs/>
          <w:color w:val="404040" w:themeColor="text1" w:themeTint="BF"/>
          <w:sz w:val="22"/>
          <w:szCs w:val="22"/>
        </w:rPr>
        <w:t>;</w:t>
      </w:r>
      <w:proofErr w:type="gramEnd"/>
    </w:p>
    <w:p w14:paraId="683174F1" w14:textId="15005EF3" w:rsidR="00165C31" w:rsidRDefault="00446BC8" w:rsidP="00165C31">
      <w:pPr>
        <w:pStyle w:val="Heading1"/>
        <w:numPr>
          <w:ilvl w:val="0"/>
          <w:numId w:val="48"/>
        </w:numPr>
        <w:spacing w:beforeLines="320" w:before="768" w:afterLines="100" w:after="240"/>
        <w:rPr>
          <w:rFonts w:ascii="LM Sans 10" w:hAnsi="LM Sans 10"/>
          <w:b w:val="0"/>
          <w:bCs/>
          <w:color w:val="404040" w:themeColor="text1" w:themeTint="BF"/>
          <w:sz w:val="22"/>
          <w:szCs w:val="22"/>
        </w:rPr>
      </w:pPr>
      <w:r w:rsidRPr="00165C31">
        <w:rPr>
          <w:rFonts w:ascii="LM Sans 10" w:hAnsi="LM Sans 10"/>
          <w:b w:val="0"/>
          <w:color w:val="404040" w:themeColor="text1" w:themeTint="BF"/>
          <w:sz w:val="22"/>
          <w:szCs w:val="24"/>
        </w:rPr>
        <w:t xml:space="preserve">Learn how to </w:t>
      </w:r>
      <w:r w:rsidR="001655AC" w:rsidRPr="00165C31">
        <w:rPr>
          <w:rFonts w:ascii="LM Sans 10" w:hAnsi="LM Sans 10"/>
          <w:b w:val="0"/>
          <w:color w:val="404040" w:themeColor="text1" w:themeTint="BF"/>
          <w:sz w:val="22"/>
          <w:szCs w:val="24"/>
        </w:rPr>
        <w:t>build and share</w:t>
      </w:r>
      <w:r w:rsidRPr="00165C31">
        <w:rPr>
          <w:rFonts w:ascii="LM Sans 10" w:hAnsi="LM Sans 10"/>
          <w:b w:val="0"/>
          <w:color w:val="404040" w:themeColor="text1" w:themeTint="BF"/>
          <w:sz w:val="22"/>
          <w:szCs w:val="24"/>
        </w:rPr>
        <w:t xml:space="preserve"> a </w:t>
      </w:r>
      <w:r w:rsidR="001655AC" w:rsidRPr="00165C31">
        <w:rPr>
          <w:rFonts w:ascii="LM Sans 10" w:hAnsi="LM Sans 10"/>
          <w:b w:val="0"/>
          <w:color w:val="404040" w:themeColor="text1" w:themeTint="BF"/>
          <w:sz w:val="22"/>
          <w:szCs w:val="24"/>
        </w:rPr>
        <w:t xml:space="preserve">data </w:t>
      </w:r>
      <w:r w:rsidRPr="00165C31">
        <w:rPr>
          <w:rFonts w:ascii="LM Sans 10" w:hAnsi="LM Sans 10"/>
          <w:b w:val="0"/>
          <w:color w:val="404040" w:themeColor="text1" w:themeTint="BF"/>
          <w:sz w:val="22"/>
          <w:szCs w:val="24"/>
        </w:rPr>
        <w:t>application in Python</w:t>
      </w:r>
      <w:r w:rsidR="00F64387" w:rsidRPr="00165C31">
        <w:rPr>
          <w:rFonts w:ascii="LM Sans 10" w:hAnsi="LM Sans 10"/>
          <w:b w:val="0"/>
          <w:color w:val="404040" w:themeColor="text1" w:themeTint="BF"/>
          <w:sz w:val="22"/>
          <w:szCs w:val="24"/>
        </w:rPr>
        <w:t xml:space="preserve"> with</w:t>
      </w:r>
      <w:r w:rsidR="001655AC" w:rsidRPr="00165C31">
        <w:rPr>
          <w:rFonts w:ascii="LM Sans 10" w:hAnsi="LM Sans 10"/>
          <w:b w:val="0"/>
          <w:color w:val="404040" w:themeColor="text1" w:themeTint="BF"/>
          <w:sz w:val="22"/>
          <w:szCs w:val="24"/>
        </w:rPr>
        <w:t xml:space="preserve"> </w:t>
      </w:r>
      <w:proofErr w:type="spellStart"/>
      <w:r w:rsidR="001655AC" w:rsidRPr="00165C31">
        <w:rPr>
          <w:rFonts w:ascii="LM Sans 10" w:hAnsi="LM Sans 10"/>
          <w:b w:val="0"/>
          <w:color w:val="404040" w:themeColor="text1" w:themeTint="BF"/>
          <w:sz w:val="22"/>
          <w:szCs w:val="24"/>
        </w:rPr>
        <w:t>Streamlit</w:t>
      </w:r>
      <w:proofErr w:type="spellEnd"/>
      <w:r w:rsidR="00953FF7">
        <w:rPr>
          <w:rFonts w:ascii="LM Sans 10" w:hAnsi="LM Sans 10"/>
          <w:b w:val="0"/>
          <w:color w:val="404040" w:themeColor="text1" w:themeTint="BF"/>
          <w:sz w:val="22"/>
          <w:szCs w:val="24"/>
        </w:rPr>
        <w:t xml:space="preserve"> (</w:t>
      </w:r>
      <w:hyperlink r:id="rId8" w:history="1">
        <w:r w:rsidR="00953FF7" w:rsidRPr="00953FF7">
          <w:rPr>
            <w:rStyle w:val="Hyperlink"/>
            <w:rFonts w:ascii="LM Sans 10" w:hAnsi="LM Sans 10"/>
            <w:b w:val="0"/>
            <w:sz w:val="22"/>
            <w:szCs w:val="24"/>
          </w:rPr>
          <w:t>https://streamlit.io</w:t>
        </w:r>
      </w:hyperlink>
      <w:proofErr w:type="gramStart"/>
      <w:r w:rsidR="00953FF7">
        <w:rPr>
          <w:rFonts w:ascii="LM Sans 10" w:hAnsi="LM Sans 10"/>
          <w:b w:val="0"/>
          <w:color w:val="404040" w:themeColor="text1" w:themeTint="BF"/>
          <w:sz w:val="22"/>
          <w:szCs w:val="24"/>
        </w:rPr>
        <w:t>)</w:t>
      </w:r>
      <w:r w:rsidR="00165C31" w:rsidRPr="00165C31">
        <w:rPr>
          <w:rFonts w:ascii="LM Sans 10" w:hAnsi="LM Sans 10"/>
          <w:b w:val="0"/>
          <w:color w:val="404040" w:themeColor="text1" w:themeTint="BF"/>
          <w:sz w:val="22"/>
          <w:szCs w:val="24"/>
        </w:rPr>
        <w:t>;</w:t>
      </w:r>
      <w:proofErr w:type="gramEnd"/>
    </w:p>
    <w:p w14:paraId="605BCB6B" w14:textId="67A06480" w:rsidR="00165C31" w:rsidRPr="00A2189D" w:rsidRDefault="008E303E" w:rsidP="00A2189D">
      <w:pPr>
        <w:pStyle w:val="Heading1"/>
        <w:numPr>
          <w:ilvl w:val="0"/>
          <w:numId w:val="48"/>
        </w:numPr>
        <w:spacing w:beforeLines="320" w:before="768" w:afterLines="100" w:after="240"/>
        <w:rPr>
          <w:rFonts w:ascii="LM Sans 10" w:hAnsi="LM Sans 10"/>
          <w:b w:val="0"/>
          <w:bCs/>
          <w:color w:val="404040" w:themeColor="text1" w:themeTint="BF"/>
          <w:sz w:val="22"/>
          <w:szCs w:val="22"/>
        </w:rPr>
      </w:pPr>
      <w:r w:rsidRPr="00165C31">
        <w:rPr>
          <w:rFonts w:ascii="LM Sans 10" w:hAnsi="LM Sans 10"/>
          <w:b w:val="0"/>
          <w:bCs/>
          <w:color w:val="404040" w:themeColor="text1" w:themeTint="BF"/>
          <w:sz w:val="22"/>
          <w:szCs w:val="22"/>
        </w:rPr>
        <w:t>Learn</w:t>
      </w:r>
      <w:r w:rsidR="00A2189D">
        <w:rPr>
          <w:rFonts w:ascii="LM Sans 10" w:hAnsi="LM Sans 10"/>
          <w:b w:val="0"/>
          <w:bCs/>
          <w:color w:val="404040" w:themeColor="text1" w:themeTint="BF"/>
          <w:sz w:val="22"/>
          <w:szCs w:val="22"/>
        </w:rPr>
        <w:t xml:space="preserve"> </w:t>
      </w:r>
      <w:r w:rsidR="00125036">
        <w:rPr>
          <w:rFonts w:ascii="LM Sans 10" w:hAnsi="LM Sans 10"/>
          <w:b w:val="0"/>
          <w:bCs/>
          <w:color w:val="404040" w:themeColor="text1" w:themeTint="BF"/>
          <w:sz w:val="22"/>
          <w:szCs w:val="22"/>
        </w:rPr>
        <w:t>how t</w:t>
      </w:r>
      <w:r w:rsidR="00A2189D">
        <w:rPr>
          <w:rFonts w:ascii="LM Sans 10" w:hAnsi="LM Sans 10"/>
          <w:b w:val="0"/>
          <w:bCs/>
          <w:color w:val="404040" w:themeColor="text1" w:themeTint="BF"/>
          <w:sz w:val="22"/>
          <w:szCs w:val="22"/>
        </w:rPr>
        <w:t>o a</w:t>
      </w:r>
      <w:r w:rsidR="00A2189D" w:rsidRPr="00A2189D">
        <w:rPr>
          <w:rFonts w:ascii="LM Sans 10" w:hAnsi="LM Sans 10"/>
          <w:b w:val="0"/>
          <w:bCs/>
          <w:color w:val="404040" w:themeColor="text1" w:themeTint="BF"/>
          <w:sz w:val="22"/>
          <w:szCs w:val="22"/>
        </w:rPr>
        <w:t>rticulat</w:t>
      </w:r>
      <w:r w:rsidR="00A2189D">
        <w:rPr>
          <w:rFonts w:ascii="LM Sans 10" w:hAnsi="LM Sans 10"/>
          <w:b w:val="0"/>
          <w:bCs/>
          <w:color w:val="404040" w:themeColor="text1" w:themeTint="BF"/>
          <w:sz w:val="22"/>
          <w:szCs w:val="22"/>
        </w:rPr>
        <w:t>e</w:t>
      </w:r>
      <w:r w:rsidR="00A2189D" w:rsidRPr="00A2189D">
        <w:rPr>
          <w:rFonts w:ascii="LM Sans 10" w:hAnsi="LM Sans 10"/>
          <w:b w:val="0"/>
          <w:bCs/>
          <w:color w:val="404040" w:themeColor="text1" w:themeTint="BF"/>
          <w:sz w:val="22"/>
          <w:szCs w:val="22"/>
        </w:rPr>
        <w:t xml:space="preserve"> </w:t>
      </w:r>
      <w:r w:rsidR="00A2189D">
        <w:rPr>
          <w:rFonts w:ascii="LM Sans 10" w:hAnsi="LM Sans 10"/>
          <w:b w:val="0"/>
          <w:bCs/>
          <w:color w:val="404040" w:themeColor="text1" w:themeTint="BF"/>
          <w:sz w:val="22"/>
          <w:szCs w:val="22"/>
        </w:rPr>
        <w:t>q</w:t>
      </w:r>
      <w:r w:rsidR="00A2189D" w:rsidRPr="00A2189D">
        <w:rPr>
          <w:rFonts w:ascii="LM Sans 10" w:hAnsi="LM Sans 10"/>
          <w:b w:val="0"/>
          <w:bCs/>
          <w:color w:val="404040" w:themeColor="text1" w:themeTint="BF"/>
          <w:sz w:val="22"/>
          <w:szCs w:val="22"/>
        </w:rPr>
        <w:t xml:space="preserve">uestions, </w:t>
      </w:r>
      <w:r w:rsidR="00A2189D">
        <w:rPr>
          <w:rFonts w:ascii="LM Sans 10" w:hAnsi="LM Sans 10"/>
          <w:b w:val="0"/>
          <w:bCs/>
          <w:color w:val="404040" w:themeColor="text1" w:themeTint="BF"/>
          <w:sz w:val="22"/>
          <w:szCs w:val="22"/>
        </w:rPr>
        <w:t>g</w:t>
      </w:r>
      <w:r w:rsidR="00A2189D" w:rsidRPr="00A2189D">
        <w:rPr>
          <w:rFonts w:ascii="LM Sans 10" w:hAnsi="LM Sans 10"/>
          <w:b w:val="0"/>
          <w:bCs/>
          <w:color w:val="404040" w:themeColor="text1" w:themeTint="BF"/>
          <w:sz w:val="22"/>
          <w:szCs w:val="22"/>
        </w:rPr>
        <w:t>enerat</w:t>
      </w:r>
      <w:r w:rsidR="00A2189D">
        <w:rPr>
          <w:rFonts w:ascii="LM Sans 10" w:hAnsi="LM Sans 10"/>
          <w:b w:val="0"/>
          <w:bCs/>
          <w:color w:val="404040" w:themeColor="text1" w:themeTint="BF"/>
          <w:sz w:val="22"/>
          <w:szCs w:val="22"/>
        </w:rPr>
        <w:t>e</w:t>
      </w:r>
      <w:r w:rsidR="00A2189D" w:rsidRPr="00A2189D">
        <w:rPr>
          <w:rFonts w:ascii="LM Sans 10" w:hAnsi="LM Sans 10"/>
          <w:b w:val="0"/>
          <w:bCs/>
          <w:color w:val="404040" w:themeColor="text1" w:themeTint="BF"/>
          <w:sz w:val="22"/>
          <w:szCs w:val="22"/>
        </w:rPr>
        <w:t xml:space="preserve"> </w:t>
      </w:r>
      <w:r w:rsidR="00A2189D">
        <w:rPr>
          <w:rFonts w:ascii="LM Sans 10" w:hAnsi="LM Sans 10"/>
          <w:b w:val="0"/>
          <w:bCs/>
          <w:color w:val="404040" w:themeColor="text1" w:themeTint="BF"/>
          <w:sz w:val="22"/>
          <w:szCs w:val="22"/>
        </w:rPr>
        <w:t>h</w:t>
      </w:r>
      <w:r w:rsidR="00A2189D" w:rsidRPr="00A2189D">
        <w:rPr>
          <w:rFonts w:ascii="LM Sans 10" w:hAnsi="LM Sans 10"/>
          <w:b w:val="0"/>
          <w:bCs/>
          <w:color w:val="404040" w:themeColor="text1" w:themeTint="BF"/>
          <w:sz w:val="22"/>
          <w:szCs w:val="22"/>
        </w:rPr>
        <w:t xml:space="preserve">ypotheses, and </w:t>
      </w:r>
      <w:r w:rsidR="00A2189D">
        <w:rPr>
          <w:rFonts w:ascii="LM Sans 10" w:hAnsi="LM Sans 10"/>
          <w:b w:val="0"/>
          <w:bCs/>
          <w:color w:val="404040" w:themeColor="text1" w:themeTint="BF"/>
          <w:sz w:val="22"/>
          <w:szCs w:val="22"/>
        </w:rPr>
        <w:t>c</w:t>
      </w:r>
      <w:r w:rsidR="00A2189D" w:rsidRPr="00A2189D">
        <w:rPr>
          <w:rFonts w:ascii="LM Sans 10" w:hAnsi="LM Sans 10"/>
          <w:b w:val="0"/>
          <w:bCs/>
          <w:color w:val="404040" w:themeColor="text1" w:themeTint="BF"/>
          <w:sz w:val="22"/>
          <w:szCs w:val="22"/>
        </w:rPr>
        <w:t>hoos</w:t>
      </w:r>
      <w:r w:rsidR="00A2189D">
        <w:rPr>
          <w:rFonts w:ascii="LM Sans 10" w:hAnsi="LM Sans 10"/>
          <w:b w:val="0"/>
          <w:bCs/>
          <w:color w:val="404040" w:themeColor="text1" w:themeTint="BF"/>
          <w:sz w:val="22"/>
          <w:szCs w:val="22"/>
        </w:rPr>
        <w:t>e</w:t>
      </w:r>
      <w:r w:rsidR="00A2189D" w:rsidRPr="00A2189D">
        <w:rPr>
          <w:rFonts w:ascii="LM Sans 10" w:hAnsi="LM Sans 10"/>
          <w:b w:val="0"/>
          <w:bCs/>
          <w:color w:val="404040" w:themeColor="text1" w:themeTint="BF"/>
          <w:sz w:val="22"/>
          <w:szCs w:val="22"/>
        </w:rPr>
        <w:t xml:space="preserve"> </w:t>
      </w:r>
      <w:r w:rsidR="00A2189D">
        <w:rPr>
          <w:rFonts w:ascii="LM Sans 10" w:hAnsi="LM Sans 10"/>
          <w:b w:val="0"/>
          <w:bCs/>
          <w:color w:val="404040" w:themeColor="text1" w:themeTint="BF"/>
          <w:sz w:val="22"/>
          <w:szCs w:val="22"/>
        </w:rPr>
        <w:t>s</w:t>
      </w:r>
      <w:r w:rsidR="00A2189D" w:rsidRPr="00A2189D">
        <w:rPr>
          <w:rFonts w:ascii="LM Sans 10" w:hAnsi="LM Sans 10"/>
          <w:b w:val="0"/>
          <w:bCs/>
          <w:color w:val="404040" w:themeColor="text1" w:themeTint="BF"/>
          <w:sz w:val="22"/>
          <w:szCs w:val="22"/>
        </w:rPr>
        <w:t xml:space="preserve">tudy </w:t>
      </w:r>
      <w:r w:rsidR="00A2189D">
        <w:rPr>
          <w:rFonts w:ascii="LM Sans 10" w:hAnsi="LM Sans 10"/>
          <w:b w:val="0"/>
          <w:bCs/>
          <w:color w:val="404040" w:themeColor="text1" w:themeTint="BF"/>
          <w:sz w:val="22"/>
          <w:szCs w:val="22"/>
        </w:rPr>
        <w:t>d</w:t>
      </w:r>
      <w:r w:rsidR="00A2189D" w:rsidRPr="00A2189D">
        <w:rPr>
          <w:rFonts w:ascii="LM Sans 10" w:hAnsi="LM Sans 10"/>
          <w:b w:val="0"/>
          <w:bCs/>
          <w:color w:val="404040" w:themeColor="text1" w:themeTint="BF"/>
          <w:sz w:val="22"/>
          <w:szCs w:val="22"/>
        </w:rPr>
        <w:t>esigns</w:t>
      </w:r>
      <w:r w:rsidR="00165C31" w:rsidRPr="00A2189D">
        <w:rPr>
          <w:rFonts w:ascii="LM Sans 10" w:hAnsi="LM Sans 10"/>
          <w:b w:val="0"/>
          <w:bCs/>
          <w:color w:val="404040" w:themeColor="text1" w:themeTint="BF"/>
          <w:sz w:val="22"/>
          <w:szCs w:val="22"/>
        </w:rPr>
        <w:t>; and</w:t>
      </w:r>
    </w:p>
    <w:p w14:paraId="38FE9CBB" w14:textId="53C14FA8" w:rsidR="00165C31" w:rsidRPr="00165C31" w:rsidRDefault="00165C31" w:rsidP="00165C31">
      <w:pPr>
        <w:pStyle w:val="Heading1"/>
        <w:numPr>
          <w:ilvl w:val="0"/>
          <w:numId w:val="48"/>
        </w:numPr>
        <w:spacing w:beforeLines="320" w:before="768" w:afterLines="100" w:after="240"/>
        <w:rPr>
          <w:rFonts w:ascii="LM Sans 10" w:hAnsi="LM Sans 10"/>
          <w:b w:val="0"/>
          <w:bCs/>
          <w:color w:val="404040" w:themeColor="text1" w:themeTint="BF"/>
          <w:sz w:val="22"/>
          <w:szCs w:val="22"/>
        </w:rPr>
      </w:pPr>
      <w:r w:rsidRPr="00165C31">
        <w:rPr>
          <w:rFonts w:ascii="LM Sans 10" w:hAnsi="LM Sans 10"/>
          <w:b w:val="0"/>
          <w:bCs/>
          <w:color w:val="404040" w:themeColor="text1" w:themeTint="BF"/>
          <w:sz w:val="22"/>
          <w:szCs w:val="22"/>
        </w:rPr>
        <w:t>Learn</w:t>
      </w:r>
      <w:r>
        <w:rPr>
          <w:rFonts w:ascii="LM Sans 10" w:hAnsi="LM Sans 10"/>
          <w:b w:val="0"/>
          <w:bCs/>
          <w:color w:val="404040" w:themeColor="text1" w:themeTint="BF"/>
          <w:sz w:val="22"/>
          <w:szCs w:val="22"/>
        </w:rPr>
        <w:t xml:space="preserve"> </w:t>
      </w:r>
      <w:r w:rsidRPr="00165C31">
        <w:rPr>
          <w:rFonts w:ascii="LM Sans 10" w:hAnsi="LM Sans 10"/>
          <w:b w:val="0"/>
          <w:bCs/>
          <w:color w:val="404040" w:themeColor="text1" w:themeTint="BF"/>
          <w:sz w:val="22"/>
          <w:szCs w:val="22"/>
        </w:rPr>
        <w:t>how to iterate and progress through discovering, refining, and improving</w:t>
      </w:r>
      <w:r w:rsidR="002A7867">
        <w:rPr>
          <w:rFonts w:ascii="LM Sans 10" w:hAnsi="LM Sans 10"/>
          <w:b w:val="0"/>
          <w:bCs/>
          <w:color w:val="404040" w:themeColor="text1" w:themeTint="BF"/>
          <w:sz w:val="22"/>
          <w:szCs w:val="22"/>
        </w:rPr>
        <w:t>.</w:t>
      </w:r>
    </w:p>
    <w:p w14:paraId="7F15421F" w14:textId="48C60491" w:rsidR="008E303E" w:rsidRDefault="008E303E" w:rsidP="00F14DBD">
      <w:pPr>
        <w:pStyle w:val="Heading1"/>
        <w:rPr>
          <w:rFonts w:ascii="LM Sans 10" w:hAnsi="LM Sans 10"/>
        </w:rPr>
      </w:pPr>
    </w:p>
    <w:p w14:paraId="7BBD9031" w14:textId="024F7B8F" w:rsidR="008E303E" w:rsidRDefault="005F5195" w:rsidP="00F14DBD">
      <w:pPr>
        <w:pStyle w:val="Heading1"/>
        <w:rPr>
          <w:rFonts w:ascii="LM Sans 10" w:hAnsi="LM Sans 10"/>
        </w:rPr>
      </w:pPr>
      <w:r>
        <w:rPr>
          <w:rFonts w:ascii="LM Sans 10" w:hAnsi="LM Sans 10"/>
        </w:rPr>
        <w:t>Description</w:t>
      </w:r>
    </w:p>
    <w:p w14:paraId="786AD054" w14:textId="115386A3" w:rsidR="008E303E" w:rsidRPr="008E303E" w:rsidRDefault="00913646" w:rsidP="008E303E">
      <w:pPr>
        <w:rPr>
          <w:rFonts w:ascii="LM Sans 10" w:hAnsi="LM Sans 10"/>
        </w:rPr>
      </w:pPr>
      <w:r>
        <w:rPr>
          <w:rFonts w:ascii="LM Sans 10" w:hAnsi="LM Sans 10"/>
        </w:rPr>
        <w:t>In the first part of the project, the students have formed teams of three or four and have identified real-world transportation</w:t>
      </w:r>
      <w:r w:rsidR="00346133">
        <w:rPr>
          <w:rFonts w:ascii="LM Sans 10" w:hAnsi="LM Sans 10"/>
        </w:rPr>
        <w:t>-</w:t>
      </w:r>
      <w:r>
        <w:rPr>
          <w:rFonts w:ascii="LM Sans 10" w:hAnsi="LM Sans 10"/>
        </w:rPr>
        <w:t>related question that intrigue them</w:t>
      </w:r>
      <w:r w:rsidR="003B478D">
        <w:rPr>
          <w:rFonts w:ascii="LM Sans 10" w:hAnsi="LM Sans 10"/>
        </w:rPr>
        <w:t>.</w:t>
      </w:r>
      <w:r>
        <w:rPr>
          <w:rFonts w:ascii="LM Sans 10" w:hAnsi="LM Sans 10"/>
        </w:rPr>
        <w:t xml:space="preserve"> In the proposal, the student teams discussed their motivation, identified the data sources, conducted preliminary explorations, proposed hypotheses, and planned the management of their data. Based on these efforts, the teams will </w:t>
      </w:r>
      <w:r w:rsidR="00E83F26">
        <w:rPr>
          <w:rFonts w:ascii="LM Sans 10" w:hAnsi="LM Sans 10"/>
        </w:rPr>
        <w:t xml:space="preserve">execute their plan to </w:t>
      </w:r>
      <w:r w:rsidR="001A3BB0">
        <w:rPr>
          <w:rFonts w:ascii="LM Sans 10" w:hAnsi="LM Sans 10"/>
        </w:rPr>
        <w:t>dive deep</w:t>
      </w:r>
      <w:r w:rsidR="00346133">
        <w:rPr>
          <w:rFonts w:ascii="LM Sans 10" w:hAnsi="LM Sans 10"/>
        </w:rPr>
        <w:t xml:space="preserve"> into the datasets, perform analyses</w:t>
      </w:r>
      <w:r w:rsidR="005B7E7F">
        <w:rPr>
          <w:rFonts w:ascii="LM Sans 10" w:hAnsi="LM Sans 10"/>
        </w:rPr>
        <w:t xml:space="preserve"> of the data</w:t>
      </w:r>
      <w:r w:rsidR="00346133">
        <w:rPr>
          <w:rFonts w:ascii="LM Sans 10" w:hAnsi="LM Sans 10"/>
        </w:rPr>
        <w:t xml:space="preserve">, </w:t>
      </w:r>
      <w:r w:rsidR="00CA2D93">
        <w:rPr>
          <w:rFonts w:ascii="LM Sans 10" w:hAnsi="LM Sans 10"/>
        </w:rPr>
        <w:t>answer their research questions</w:t>
      </w:r>
      <w:r w:rsidR="00346133">
        <w:rPr>
          <w:rFonts w:ascii="LM Sans 10" w:hAnsi="LM Sans 10"/>
        </w:rPr>
        <w:t>.</w:t>
      </w:r>
      <w:r w:rsidR="00E42BC0">
        <w:rPr>
          <w:rFonts w:ascii="LM Sans 10" w:hAnsi="LM Sans 10"/>
        </w:rPr>
        <w:t>, and present their results</w:t>
      </w:r>
      <w:r w:rsidR="00CD10E6">
        <w:rPr>
          <w:rFonts w:ascii="LM Sans 10" w:hAnsi="LM Sans 10"/>
        </w:rPr>
        <w:t xml:space="preserve"> via both interactive visualizations and written documents</w:t>
      </w:r>
      <w:r w:rsidR="002B4B42">
        <w:rPr>
          <w:rFonts w:ascii="LM Sans 10" w:hAnsi="LM Sans 10"/>
        </w:rPr>
        <w:t>.</w:t>
      </w:r>
    </w:p>
    <w:p w14:paraId="3EFFF604" w14:textId="2A904CB2" w:rsidR="00A43A4D" w:rsidRPr="003556C6" w:rsidRDefault="005F5195" w:rsidP="00A43A4D">
      <w:pPr>
        <w:pStyle w:val="Heading1"/>
        <w:rPr>
          <w:rFonts w:ascii="LM Sans 10" w:hAnsi="LM Sans 10"/>
        </w:rPr>
      </w:pPr>
      <w:r>
        <w:rPr>
          <w:rFonts w:ascii="LM Sans 10" w:hAnsi="LM Sans 10"/>
        </w:rPr>
        <w:t>Deliverables</w:t>
      </w:r>
    </w:p>
    <w:p w14:paraId="7C8DBFD5" w14:textId="23680D47" w:rsidR="00A43A4D" w:rsidRPr="003556C6" w:rsidRDefault="009839E1" w:rsidP="00A43A4D">
      <w:pPr>
        <w:rPr>
          <w:rFonts w:ascii="LM Sans 10" w:hAnsi="LM Sans 10"/>
        </w:rPr>
      </w:pPr>
      <w:r>
        <w:rPr>
          <w:rFonts w:ascii="LM Sans 10" w:hAnsi="LM Sans 10"/>
        </w:rPr>
        <w:t>The deliverables for this second half of the project are as follows</w:t>
      </w:r>
      <w:r w:rsidR="00A43A4D" w:rsidRPr="003556C6">
        <w:rPr>
          <w:rFonts w:ascii="LM Sans 10" w:hAnsi="LM Sans 10"/>
        </w:rPr>
        <w:t xml:space="preserve">. </w:t>
      </w:r>
    </w:p>
    <w:p w14:paraId="0608DBEC" w14:textId="4390D7F1" w:rsidR="001D53DE" w:rsidRPr="001D53DE" w:rsidRDefault="001D53DE" w:rsidP="001D53DE">
      <w:pPr>
        <w:pStyle w:val="ListParagraph"/>
        <w:numPr>
          <w:ilvl w:val="0"/>
          <w:numId w:val="46"/>
        </w:numPr>
        <w:rPr>
          <w:rFonts w:ascii="LM Sans 10" w:hAnsi="LM Sans 10"/>
        </w:rPr>
      </w:pPr>
      <w:r>
        <w:rPr>
          <w:rFonts w:ascii="LM Sans 10" w:hAnsi="LM Sans 10"/>
        </w:rPr>
        <w:t xml:space="preserve">A completed </w:t>
      </w:r>
      <w:proofErr w:type="spellStart"/>
      <w:r>
        <w:rPr>
          <w:rFonts w:ascii="LM Sans 10" w:hAnsi="LM Sans 10"/>
        </w:rPr>
        <w:t>Streamlit</w:t>
      </w:r>
      <w:proofErr w:type="spellEnd"/>
      <w:r>
        <w:rPr>
          <w:rFonts w:ascii="LM Sans 10" w:hAnsi="LM Sans 10"/>
        </w:rPr>
        <w:t xml:space="preserve"> Python application that visually introduces your project and </w:t>
      </w:r>
      <w:proofErr w:type="gramStart"/>
      <w:r>
        <w:rPr>
          <w:rFonts w:ascii="LM Sans 10" w:hAnsi="LM Sans 10"/>
        </w:rPr>
        <w:t>results;</w:t>
      </w:r>
      <w:proofErr w:type="gramEnd"/>
    </w:p>
    <w:p w14:paraId="740B4141" w14:textId="736081DB" w:rsidR="00A06F6F" w:rsidRDefault="008F02A8" w:rsidP="00D72CBA">
      <w:pPr>
        <w:pStyle w:val="ListParagraph"/>
        <w:numPr>
          <w:ilvl w:val="0"/>
          <w:numId w:val="46"/>
        </w:numPr>
        <w:rPr>
          <w:rFonts w:ascii="LM Sans 10" w:hAnsi="LM Sans 10"/>
        </w:rPr>
      </w:pPr>
      <w:r>
        <w:rPr>
          <w:rFonts w:ascii="LM Sans 10" w:hAnsi="LM Sans 10"/>
        </w:rPr>
        <w:t xml:space="preserve">A </w:t>
      </w:r>
      <w:r w:rsidR="006964FE">
        <w:rPr>
          <w:rFonts w:ascii="LM Sans 10" w:hAnsi="LM Sans 10"/>
        </w:rPr>
        <w:t>final</w:t>
      </w:r>
      <w:r w:rsidR="009839E1">
        <w:rPr>
          <w:rFonts w:ascii="LM Sans 10" w:hAnsi="LM Sans 10"/>
        </w:rPr>
        <w:t xml:space="preserve"> report</w:t>
      </w:r>
      <w:r>
        <w:rPr>
          <w:rFonts w:ascii="LM Sans 10" w:hAnsi="LM Sans 10"/>
        </w:rPr>
        <w:t xml:space="preserve"> </w:t>
      </w:r>
      <w:r w:rsidR="00296002">
        <w:rPr>
          <w:rFonts w:ascii="LM Sans 10" w:hAnsi="LM Sans 10"/>
        </w:rPr>
        <w:t>in PDF version that uses the provided template</w:t>
      </w:r>
      <w:r w:rsidR="000146AF">
        <w:rPr>
          <w:rFonts w:ascii="LM Sans 10" w:hAnsi="LM Sans 10"/>
        </w:rPr>
        <w:t xml:space="preserve"> and summarizes your work</w:t>
      </w:r>
      <w:r w:rsidR="00A06F6F">
        <w:rPr>
          <w:rFonts w:ascii="LM Sans 10" w:hAnsi="LM Sans 10"/>
        </w:rPr>
        <w:t>;</w:t>
      </w:r>
      <w:r w:rsidR="001D53DE">
        <w:rPr>
          <w:rFonts w:ascii="LM Sans 10" w:hAnsi="LM Sans 10"/>
        </w:rPr>
        <w:t xml:space="preserve"> and</w:t>
      </w:r>
    </w:p>
    <w:p w14:paraId="19391C50" w14:textId="641E6B12" w:rsidR="00A43A4D" w:rsidRDefault="001D53DE" w:rsidP="00A43A4D">
      <w:pPr>
        <w:pStyle w:val="ListParagraph"/>
        <w:numPr>
          <w:ilvl w:val="0"/>
          <w:numId w:val="46"/>
        </w:numPr>
        <w:rPr>
          <w:rFonts w:ascii="LM Sans 10" w:hAnsi="LM Sans 10"/>
        </w:rPr>
      </w:pPr>
      <w:r>
        <w:rPr>
          <w:rFonts w:ascii="LM Sans 10" w:hAnsi="LM Sans 10"/>
        </w:rPr>
        <w:t xml:space="preserve">A final presentation to be given in class by your group during the </w:t>
      </w:r>
      <w:r w:rsidR="006C3A8E">
        <w:rPr>
          <w:rFonts w:ascii="LM Sans 10" w:hAnsi="LM Sans 10"/>
        </w:rPr>
        <w:t xml:space="preserve">allocated </w:t>
      </w:r>
      <w:r>
        <w:rPr>
          <w:rFonts w:ascii="LM Sans 10" w:hAnsi="LM Sans 10"/>
        </w:rPr>
        <w:t xml:space="preserve">final </w:t>
      </w:r>
      <w:r w:rsidR="006C3A8E">
        <w:rPr>
          <w:rFonts w:ascii="LM Sans 10" w:hAnsi="LM Sans 10"/>
        </w:rPr>
        <w:t>exam time</w:t>
      </w:r>
      <w:r w:rsidR="00C510E5">
        <w:rPr>
          <w:rFonts w:ascii="LM Sans 10" w:hAnsi="LM Sans 10"/>
        </w:rPr>
        <w:t>.</w:t>
      </w:r>
    </w:p>
    <w:p w14:paraId="465BBAFC" w14:textId="7B0865B9" w:rsidR="00501D3E" w:rsidRDefault="00501D3E" w:rsidP="00501D3E">
      <w:pPr>
        <w:rPr>
          <w:rFonts w:ascii="LM Sans 10" w:hAnsi="LM Sans 10"/>
        </w:rPr>
      </w:pPr>
      <w:r>
        <w:rPr>
          <w:rFonts w:ascii="LM Sans 10" w:hAnsi="LM Sans 10"/>
        </w:rPr>
        <w:t>How to turn in</w:t>
      </w:r>
    </w:p>
    <w:p w14:paraId="0C3375E0" w14:textId="2E95FC55" w:rsidR="00501D3E" w:rsidRDefault="00501D3E" w:rsidP="00501D3E">
      <w:pPr>
        <w:pStyle w:val="ListParagraph"/>
        <w:numPr>
          <w:ilvl w:val="0"/>
          <w:numId w:val="49"/>
        </w:numPr>
        <w:rPr>
          <w:rFonts w:ascii="LM Sans 10" w:hAnsi="LM Sans 10"/>
        </w:rPr>
      </w:pPr>
      <w:r>
        <w:rPr>
          <w:rFonts w:ascii="LM Sans 10" w:hAnsi="LM Sans 10"/>
        </w:rPr>
        <w:t xml:space="preserve">Turn in your project report by 11:59pm on Mar 16, </w:t>
      </w:r>
      <w:proofErr w:type="gramStart"/>
      <w:r>
        <w:rPr>
          <w:rFonts w:ascii="LM Sans 10" w:hAnsi="LM Sans 10"/>
        </w:rPr>
        <w:t>2022;</w:t>
      </w:r>
      <w:proofErr w:type="gramEnd"/>
    </w:p>
    <w:p w14:paraId="6E798BDC" w14:textId="21826549" w:rsidR="00501D3E" w:rsidRPr="00501D3E" w:rsidRDefault="00501D3E" w:rsidP="00501D3E">
      <w:pPr>
        <w:pStyle w:val="ListParagraph"/>
        <w:numPr>
          <w:ilvl w:val="0"/>
          <w:numId w:val="49"/>
        </w:numPr>
        <w:rPr>
          <w:rFonts w:ascii="LM Sans 10" w:hAnsi="LM Sans 10"/>
        </w:rPr>
      </w:pPr>
      <w:r>
        <w:rPr>
          <w:rFonts w:ascii="LM Sans 10" w:hAnsi="LM Sans 10"/>
        </w:rPr>
        <w:t xml:space="preserve">Present in person 8:30 - 10:20am at ECE 037 on Mar 15, </w:t>
      </w:r>
      <w:proofErr w:type="gramStart"/>
      <w:r>
        <w:rPr>
          <w:rFonts w:ascii="LM Sans 10" w:hAnsi="LM Sans 10"/>
        </w:rPr>
        <w:t>2022;</w:t>
      </w:r>
      <w:proofErr w:type="gramEnd"/>
    </w:p>
    <w:p w14:paraId="6E3DC84F" w14:textId="40214BD6" w:rsidR="0056514E" w:rsidRPr="003556C6" w:rsidRDefault="00CF3F6D" w:rsidP="0056514E">
      <w:pPr>
        <w:pStyle w:val="Heading1"/>
        <w:rPr>
          <w:rFonts w:ascii="LM Sans 10" w:hAnsi="LM Sans 10"/>
        </w:rPr>
      </w:pPr>
      <w:r>
        <w:rPr>
          <w:rFonts w:ascii="LM Sans 10" w:hAnsi="LM Sans 10"/>
        </w:rPr>
        <w:t>Requirements</w:t>
      </w:r>
    </w:p>
    <w:p w14:paraId="533A674C" w14:textId="541BDA2F" w:rsidR="0056514E" w:rsidRDefault="0068163B" w:rsidP="0056514E">
      <w:pPr>
        <w:rPr>
          <w:rFonts w:ascii="LM Sans 10" w:hAnsi="LM Sans 10"/>
        </w:rPr>
      </w:pPr>
      <w:r>
        <w:rPr>
          <w:rFonts w:ascii="LM Sans 10" w:hAnsi="LM Sans 10"/>
        </w:rPr>
        <w:t>Database</w:t>
      </w:r>
      <w:r w:rsidR="0056514E" w:rsidRPr="003556C6">
        <w:rPr>
          <w:rFonts w:ascii="LM Sans 10" w:hAnsi="LM Sans 10"/>
        </w:rPr>
        <w:t xml:space="preserve">: </w:t>
      </w:r>
    </w:p>
    <w:p w14:paraId="1A0FB56E" w14:textId="071147BC" w:rsidR="0056514E" w:rsidRDefault="0068163B" w:rsidP="0056514E">
      <w:pPr>
        <w:pStyle w:val="ListParagraph"/>
        <w:numPr>
          <w:ilvl w:val="0"/>
          <w:numId w:val="30"/>
        </w:numPr>
        <w:rPr>
          <w:rFonts w:ascii="LM Sans 10" w:hAnsi="LM Sans 10"/>
        </w:rPr>
      </w:pPr>
      <w:r>
        <w:rPr>
          <w:rFonts w:ascii="LM Sans 10" w:hAnsi="LM Sans 10"/>
        </w:rPr>
        <w:t xml:space="preserve">As discussed in class, student teams </w:t>
      </w:r>
      <w:r w:rsidR="00671CE0">
        <w:rPr>
          <w:rFonts w:ascii="LM Sans 10" w:hAnsi="LM Sans 10"/>
        </w:rPr>
        <w:t xml:space="preserve">have the options to host their data on MS SQL Server, Google Drive, local computers, or </w:t>
      </w:r>
      <w:r w:rsidR="009928DB">
        <w:rPr>
          <w:rFonts w:ascii="LM Sans 10" w:hAnsi="LM Sans 10"/>
        </w:rPr>
        <w:t xml:space="preserve">at </w:t>
      </w:r>
      <w:r w:rsidR="00671CE0">
        <w:rPr>
          <w:rFonts w:ascii="LM Sans 10" w:hAnsi="LM Sans 10"/>
        </w:rPr>
        <w:t>other locations</w:t>
      </w:r>
      <w:r w:rsidR="0056514E" w:rsidRPr="0056514E">
        <w:rPr>
          <w:rFonts w:ascii="LM Sans 10" w:hAnsi="LM Sans 10"/>
        </w:rPr>
        <w:t>.</w:t>
      </w:r>
    </w:p>
    <w:p w14:paraId="671D6944" w14:textId="78BB14CC" w:rsidR="0056514E" w:rsidRDefault="00671CE0" w:rsidP="0056514E">
      <w:pPr>
        <w:pStyle w:val="ListParagraph"/>
        <w:numPr>
          <w:ilvl w:val="0"/>
          <w:numId w:val="30"/>
        </w:numPr>
        <w:rPr>
          <w:rFonts w:ascii="LM Sans 10" w:hAnsi="LM Sans 10"/>
        </w:rPr>
      </w:pPr>
      <w:r>
        <w:rPr>
          <w:rFonts w:ascii="LM Sans 10" w:hAnsi="LM Sans 10"/>
        </w:rPr>
        <w:lastRenderedPageBreak/>
        <w:t xml:space="preserve">The data management </w:t>
      </w:r>
      <w:r w:rsidR="009864F4">
        <w:rPr>
          <w:rFonts w:ascii="LM Sans 10" w:hAnsi="LM Sans 10"/>
        </w:rPr>
        <w:t>section</w:t>
      </w:r>
      <w:r>
        <w:rPr>
          <w:rFonts w:ascii="LM Sans 10" w:hAnsi="LM Sans 10"/>
        </w:rPr>
        <w:t xml:space="preserve"> will only be evaluated by its functionality, not by complexity, </w:t>
      </w:r>
      <w:r w:rsidR="00BC5A56">
        <w:rPr>
          <w:rFonts w:ascii="LM Sans 10" w:hAnsi="LM Sans 10"/>
        </w:rPr>
        <w:t>e.g.</w:t>
      </w:r>
      <w:r>
        <w:rPr>
          <w:rFonts w:ascii="LM Sans 10" w:hAnsi="LM Sans 10"/>
        </w:rPr>
        <w:t>,</w:t>
      </w:r>
      <w:r w:rsidR="0056514E">
        <w:rPr>
          <w:rFonts w:ascii="LM Sans 10" w:hAnsi="LM Sans 10"/>
        </w:rPr>
        <w:t xml:space="preserve"> </w:t>
      </w:r>
      <w:r w:rsidR="0043602B">
        <w:rPr>
          <w:rFonts w:ascii="LM Sans 10" w:hAnsi="LM Sans 10"/>
        </w:rPr>
        <w:t xml:space="preserve">by </w:t>
      </w:r>
      <w:r w:rsidR="00C476A8">
        <w:rPr>
          <w:rFonts w:ascii="LM Sans 10" w:hAnsi="LM Sans 10"/>
        </w:rPr>
        <w:t xml:space="preserve">whether the relationships are correct and whether the </w:t>
      </w:r>
      <w:r w:rsidR="003836FD">
        <w:rPr>
          <w:rFonts w:ascii="LM Sans 10" w:hAnsi="LM Sans 10"/>
        </w:rPr>
        <w:t>design can support the analysis</w:t>
      </w:r>
      <w:r w:rsidR="003F6B68">
        <w:rPr>
          <w:rFonts w:ascii="LM Sans 10" w:hAnsi="LM Sans 10"/>
        </w:rPr>
        <w:t xml:space="preserve">, </w:t>
      </w:r>
      <w:r w:rsidR="003100CB">
        <w:rPr>
          <w:rFonts w:ascii="LM Sans 10" w:hAnsi="LM Sans 10"/>
        </w:rPr>
        <w:t>not</w:t>
      </w:r>
      <w:r w:rsidR="00C476A8">
        <w:rPr>
          <w:rFonts w:ascii="LM Sans 10" w:hAnsi="LM Sans 10"/>
        </w:rPr>
        <w:t xml:space="preserve"> </w:t>
      </w:r>
      <w:r w:rsidR="0043602B">
        <w:rPr>
          <w:rFonts w:ascii="LM Sans 10" w:hAnsi="LM Sans 10"/>
        </w:rPr>
        <w:t>by</w:t>
      </w:r>
      <w:r w:rsidR="00890829">
        <w:rPr>
          <w:rFonts w:ascii="LM Sans 10" w:hAnsi="LM Sans 10"/>
        </w:rPr>
        <w:t xml:space="preserve"> </w:t>
      </w:r>
      <w:r>
        <w:rPr>
          <w:rFonts w:ascii="LM Sans 10" w:hAnsi="LM Sans 10"/>
        </w:rPr>
        <w:t>the number of relations included</w:t>
      </w:r>
      <w:r w:rsidR="0056514E">
        <w:rPr>
          <w:rFonts w:ascii="LM Sans 10" w:hAnsi="LM Sans 10"/>
        </w:rPr>
        <w:t>.</w:t>
      </w:r>
    </w:p>
    <w:p w14:paraId="6A5FEA5E" w14:textId="10C9DA29" w:rsidR="00E62D76" w:rsidRPr="00E62D76" w:rsidRDefault="00E62D76" w:rsidP="00E62D76">
      <w:pPr>
        <w:pStyle w:val="ListParagraph"/>
        <w:numPr>
          <w:ilvl w:val="0"/>
          <w:numId w:val="30"/>
        </w:numPr>
        <w:rPr>
          <w:rFonts w:ascii="LM Sans 10" w:hAnsi="LM Sans 10"/>
        </w:rPr>
      </w:pPr>
      <w:r w:rsidRPr="00E62D76">
        <w:rPr>
          <w:rFonts w:ascii="LM Sans 10" w:hAnsi="LM Sans 10"/>
        </w:rPr>
        <w:t xml:space="preserve">Note that if </w:t>
      </w:r>
      <w:r>
        <w:rPr>
          <w:rFonts w:ascii="LM Sans 10" w:hAnsi="LM Sans 10"/>
        </w:rPr>
        <w:t xml:space="preserve">a team chooses to host </w:t>
      </w:r>
      <w:r w:rsidRPr="00E62D76">
        <w:rPr>
          <w:rFonts w:ascii="LM Sans 10" w:hAnsi="LM Sans 10"/>
        </w:rPr>
        <w:t xml:space="preserve">data tables </w:t>
      </w:r>
      <w:r>
        <w:rPr>
          <w:rFonts w:ascii="LM Sans 10" w:hAnsi="LM Sans 10"/>
        </w:rPr>
        <w:t>on</w:t>
      </w:r>
      <w:r w:rsidRPr="00E62D76">
        <w:rPr>
          <w:rFonts w:ascii="LM Sans 10" w:hAnsi="LM Sans 10"/>
        </w:rPr>
        <w:t xml:space="preserve"> SQL</w:t>
      </w:r>
      <w:r>
        <w:rPr>
          <w:rFonts w:ascii="LM Sans 10" w:hAnsi="LM Sans 10"/>
        </w:rPr>
        <w:t xml:space="preserve"> server</w:t>
      </w:r>
      <w:r w:rsidRPr="00E62D76">
        <w:rPr>
          <w:rFonts w:ascii="LM Sans 10" w:hAnsi="LM Sans 10"/>
        </w:rPr>
        <w:t xml:space="preserve">, </w:t>
      </w:r>
      <w:r>
        <w:rPr>
          <w:rFonts w:ascii="LM Sans 10" w:hAnsi="LM Sans 10"/>
        </w:rPr>
        <w:t xml:space="preserve">they </w:t>
      </w:r>
      <w:r w:rsidRPr="00E62D76">
        <w:rPr>
          <w:rFonts w:ascii="LM Sans 10" w:hAnsi="LM Sans 10"/>
        </w:rPr>
        <w:t xml:space="preserve">don’t need to create primary/foreign key constraints at the first step. </w:t>
      </w:r>
      <w:r>
        <w:rPr>
          <w:rFonts w:ascii="LM Sans 10" w:hAnsi="LM Sans 10"/>
        </w:rPr>
        <w:t>This is b</w:t>
      </w:r>
      <w:r w:rsidRPr="00E62D76">
        <w:rPr>
          <w:rFonts w:ascii="LM Sans 10" w:hAnsi="LM Sans 10"/>
        </w:rPr>
        <w:t xml:space="preserve">ecause </w:t>
      </w:r>
      <w:r>
        <w:rPr>
          <w:rFonts w:ascii="LM Sans 10" w:hAnsi="LM Sans 10"/>
        </w:rPr>
        <w:t>the</w:t>
      </w:r>
      <w:r w:rsidRPr="00E62D76">
        <w:rPr>
          <w:rFonts w:ascii="LM Sans 10" w:hAnsi="LM Sans 10"/>
        </w:rPr>
        <w:t xml:space="preserve"> constraints will not be transferred to </w:t>
      </w:r>
      <w:r>
        <w:rPr>
          <w:rFonts w:ascii="LM Sans 10" w:hAnsi="LM Sans 10"/>
        </w:rPr>
        <w:t>Python</w:t>
      </w:r>
      <w:r w:rsidRPr="00E62D76">
        <w:rPr>
          <w:rFonts w:ascii="LM Sans 10" w:hAnsi="LM Sans 10"/>
        </w:rPr>
        <w:t xml:space="preserve"> when tables </w:t>
      </w:r>
      <w:r>
        <w:rPr>
          <w:rFonts w:ascii="LM Sans 10" w:hAnsi="LM Sans 10"/>
        </w:rPr>
        <w:t xml:space="preserve">are imported </w:t>
      </w:r>
      <w:r w:rsidRPr="00E62D76">
        <w:rPr>
          <w:rFonts w:ascii="LM Sans 10" w:hAnsi="LM Sans 10"/>
        </w:rPr>
        <w:t>from SQL</w:t>
      </w:r>
      <w:r w:rsidR="006D71E8">
        <w:rPr>
          <w:rFonts w:ascii="LM Sans 10" w:hAnsi="LM Sans 10"/>
        </w:rPr>
        <w:t xml:space="preserve"> server</w:t>
      </w:r>
      <w:r w:rsidRPr="00E62D76">
        <w:rPr>
          <w:rFonts w:ascii="LM Sans 10" w:hAnsi="LM Sans 10"/>
        </w:rPr>
        <w:t>.</w:t>
      </w:r>
    </w:p>
    <w:p w14:paraId="523A03E3" w14:textId="7EEF18D1" w:rsidR="009928DB" w:rsidRDefault="009928DB" w:rsidP="009928DB">
      <w:pPr>
        <w:rPr>
          <w:rFonts w:ascii="LM Sans 10" w:hAnsi="LM Sans 10"/>
        </w:rPr>
      </w:pPr>
      <w:r>
        <w:rPr>
          <w:rFonts w:ascii="LM Sans 10" w:hAnsi="LM Sans 10"/>
        </w:rPr>
        <w:t>Application</w:t>
      </w:r>
      <w:r w:rsidRPr="003556C6">
        <w:rPr>
          <w:rFonts w:ascii="LM Sans 10" w:hAnsi="LM Sans 10"/>
        </w:rPr>
        <w:t xml:space="preserve">: </w:t>
      </w:r>
    </w:p>
    <w:p w14:paraId="16B3FE00" w14:textId="1E836149" w:rsidR="009928DB" w:rsidRDefault="00C57E8A" w:rsidP="009928DB">
      <w:pPr>
        <w:pStyle w:val="ListParagraph"/>
        <w:numPr>
          <w:ilvl w:val="0"/>
          <w:numId w:val="30"/>
        </w:numPr>
        <w:rPr>
          <w:rFonts w:ascii="LM Sans 10" w:hAnsi="LM Sans 10"/>
        </w:rPr>
      </w:pPr>
      <w:r>
        <w:rPr>
          <w:rFonts w:ascii="LM Sans 10" w:hAnsi="LM Sans 10"/>
        </w:rPr>
        <w:t>As teams are working on different datasets to answer different questions, there will not be specific requirements on what views the application</w:t>
      </w:r>
      <w:r w:rsidR="00480FC5">
        <w:rPr>
          <w:rFonts w:ascii="LM Sans 10" w:hAnsi="LM Sans 10"/>
        </w:rPr>
        <w:t>s</w:t>
      </w:r>
      <w:r>
        <w:rPr>
          <w:rFonts w:ascii="LM Sans 10" w:hAnsi="LM Sans 10"/>
        </w:rPr>
        <w:t xml:space="preserve"> should </w:t>
      </w:r>
      <w:proofErr w:type="gramStart"/>
      <w:r>
        <w:rPr>
          <w:rFonts w:ascii="LM Sans 10" w:hAnsi="LM Sans 10"/>
        </w:rPr>
        <w:t>include;</w:t>
      </w:r>
      <w:proofErr w:type="gramEnd"/>
    </w:p>
    <w:p w14:paraId="1223F402" w14:textId="0E4F5FB0" w:rsidR="009928DB" w:rsidRDefault="00C57E8A" w:rsidP="009928DB">
      <w:pPr>
        <w:pStyle w:val="ListParagraph"/>
        <w:numPr>
          <w:ilvl w:val="0"/>
          <w:numId w:val="30"/>
        </w:numPr>
        <w:rPr>
          <w:rFonts w:ascii="LM Sans 10" w:hAnsi="LM Sans 10"/>
        </w:rPr>
      </w:pPr>
      <w:r>
        <w:rPr>
          <w:rFonts w:ascii="LM Sans 10" w:hAnsi="LM Sans 10"/>
        </w:rPr>
        <w:t xml:space="preserve">However, to be fair across all teams, </w:t>
      </w:r>
      <w:r w:rsidR="002C5C81">
        <w:rPr>
          <w:rFonts w:ascii="LM Sans 10" w:hAnsi="LM Sans 10"/>
        </w:rPr>
        <w:t>every team should develop</w:t>
      </w:r>
      <w:r w:rsidR="000A46A4">
        <w:rPr>
          <w:rFonts w:ascii="LM Sans 10" w:hAnsi="LM Sans 10"/>
        </w:rPr>
        <w:t xml:space="preserve"> </w:t>
      </w:r>
      <w:r w:rsidR="002C5C81">
        <w:rPr>
          <w:rFonts w:ascii="LM Sans 10" w:hAnsi="LM Sans 10"/>
        </w:rPr>
        <w:t xml:space="preserve">an application </w:t>
      </w:r>
      <w:r w:rsidR="00DD4EE5">
        <w:rPr>
          <w:rFonts w:ascii="LM Sans 10" w:hAnsi="LM Sans 10"/>
        </w:rPr>
        <w:t xml:space="preserve">by </w:t>
      </w:r>
      <w:proofErr w:type="spellStart"/>
      <w:r w:rsidR="00DD4EE5">
        <w:rPr>
          <w:rFonts w:ascii="LM Sans 10" w:hAnsi="LM Sans 10"/>
        </w:rPr>
        <w:t>Streamlit</w:t>
      </w:r>
      <w:proofErr w:type="spellEnd"/>
      <w:r w:rsidR="002C5C81">
        <w:rPr>
          <w:rFonts w:ascii="LM Sans 10" w:hAnsi="LM Sans 10"/>
        </w:rPr>
        <w:t xml:space="preserve"> </w:t>
      </w:r>
      <w:r w:rsidR="00953FF7">
        <w:rPr>
          <w:rFonts w:ascii="LM Sans 10" w:hAnsi="LM Sans 10"/>
        </w:rPr>
        <w:t>(</w:t>
      </w:r>
      <w:hyperlink r:id="rId9" w:history="1">
        <w:r w:rsidR="00953FF7" w:rsidRPr="00953FF7">
          <w:rPr>
            <w:rStyle w:val="Hyperlink"/>
            <w:rFonts w:ascii="LM Sans 10" w:hAnsi="LM Sans 10"/>
            <w:bCs/>
            <w:szCs w:val="24"/>
          </w:rPr>
          <w:t>https://streamlit.io</w:t>
        </w:r>
      </w:hyperlink>
      <w:r w:rsidR="00953FF7">
        <w:rPr>
          <w:rFonts w:ascii="LM Sans 10" w:hAnsi="LM Sans 10"/>
        </w:rPr>
        <w:t xml:space="preserve">) </w:t>
      </w:r>
      <w:r w:rsidR="002C5C81">
        <w:rPr>
          <w:rFonts w:ascii="LM Sans 10" w:hAnsi="LM Sans 10"/>
        </w:rPr>
        <w:t>that at least contains</w:t>
      </w:r>
    </w:p>
    <w:p w14:paraId="5A2386F3" w14:textId="176EFBCC" w:rsidR="00DD4EE5" w:rsidRDefault="00DD4EE5" w:rsidP="00DD4EE5">
      <w:pPr>
        <w:pStyle w:val="ListParagraph"/>
        <w:numPr>
          <w:ilvl w:val="1"/>
          <w:numId w:val="30"/>
        </w:numPr>
        <w:rPr>
          <w:rFonts w:ascii="LM Sans 10" w:hAnsi="LM Sans 10"/>
        </w:rPr>
      </w:pPr>
      <w:r>
        <w:rPr>
          <w:rFonts w:ascii="LM Sans 10" w:hAnsi="LM Sans 10"/>
        </w:rPr>
        <w:t xml:space="preserve">One page that introduces your background and </w:t>
      </w:r>
      <w:proofErr w:type="gramStart"/>
      <w:r>
        <w:rPr>
          <w:rFonts w:ascii="LM Sans 10" w:hAnsi="LM Sans 10"/>
        </w:rPr>
        <w:t>motivation;</w:t>
      </w:r>
      <w:proofErr w:type="gramEnd"/>
    </w:p>
    <w:p w14:paraId="17BE806D" w14:textId="30DE1296" w:rsidR="00DD4EE5" w:rsidRDefault="00DD4EE5" w:rsidP="00DD4EE5">
      <w:pPr>
        <w:pStyle w:val="ListParagraph"/>
        <w:numPr>
          <w:ilvl w:val="1"/>
          <w:numId w:val="30"/>
        </w:numPr>
        <w:rPr>
          <w:rFonts w:ascii="LM Sans 10" w:hAnsi="LM Sans 10"/>
        </w:rPr>
      </w:pPr>
      <w:r>
        <w:rPr>
          <w:rFonts w:ascii="LM Sans 10" w:hAnsi="LM Sans 10"/>
        </w:rPr>
        <w:t xml:space="preserve">One page that discusses your dataset and data management plan, i.e., what the data looks like, what is its limitation, what is your design of the E/R diagram, </w:t>
      </w:r>
      <w:proofErr w:type="gramStart"/>
      <w:r>
        <w:rPr>
          <w:rFonts w:ascii="LM Sans 10" w:hAnsi="LM Sans 10"/>
        </w:rPr>
        <w:t>etc.;</w:t>
      </w:r>
      <w:proofErr w:type="gramEnd"/>
    </w:p>
    <w:p w14:paraId="25B13533" w14:textId="2D0F3DCC" w:rsidR="00DD4EE5" w:rsidRDefault="00DD4EE5" w:rsidP="00DD4EE5">
      <w:pPr>
        <w:pStyle w:val="ListParagraph"/>
        <w:numPr>
          <w:ilvl w:val="1"/>
          <w:numId w:val="30"/>
        </w:numPr>
        <w:rPr>
          <w:rFonts w:ascii="LM Sans 10" w:hAnsi="LM Sans 10"/>
        </w:rPr>
      </w:pPr>
      <w:r>
        <w:rPr>
          <w:rFonts w:ascii="LM Sans 10" w:hAnsi="LM Sans 10"/>
        </w:rPr>
        <w:t>Pages that present your analyses and interpretation and how your hypotheses/research questions are answered</w:t>
      </w:r>
      <w:r w:rsidR="004B0F5C">
        <w:rPr>
          <w:rFonts w:ascii="LM Sans 10" w:hAnsi="LM Sans 10"/>
        </w:rPr>
        <w:t>; and</w:t>
      </w:r>
    </w:p>
    <w:p w14:paraId="73864623" w14:textId="77BFB580" w:rsidR="00DD4EE5" w:rsidRDefault="00DD4EE5" w:rsidP="00DD4EE5">
      <w:pPr>
        <w:pStyle w:val="ListParagraph"/>
        <w:numPr>
          <w:ilvl w:val="1"/>
          <w:numId w:val="30"/>
        </w:numPr>
        <w:rPr>
          <w:rFonts w:ascii="LM Sans 10" w:hAnsi="LM Sans 10"/>
        </w:rPr>
      </w:pPr>
      <w:r>
        <w:rPr>
          <w:rFonts w:ascii="LM Sans 10" w:hAnsi="LM Sans 10"/>
        </w:rPr>
        <w:t>One page that summarizes your project</w:t>
      </w:r>
      <w:r w:rsidR="00E50927">
        <w:rPr>
          <w:rFonts w:ascii="LM Sans 10" w:hAnsi="LM Sans 10"/>
        </w:rPr>
        <w:t>.</w:t>
      </w:r>
    </w:p>
    <w:p w14:paraId="0854B870" w14:textId="1402665E" w:rsidR="009928DB" w:rsidRDefault="003941B7" w:rsidP="009928DB">
      <w:pPr>
        <w:pStyle w:val="ListParagraph"/>
        <w:numPr>
          <w:ilvl w:val="0"/>
          <w:numId w:val="30"/>
        </w:numPr>
        <w:rPr>
          <w:rFonts w:ascii="LM Sans 10" w:hAnsi="LM Sans 10"/>
        </w:rPr>
      </w:pPr>
      <w:r>
        <w:rPr>
          <w:rFonts w:ascii="LM Sans 10" w:hAnsi="LM Sans 10"/>
        </w:rPr>
        <w:t>T</w:t>
      </w:r>
      <w:r w:rsidR="0016384F">
        <w:rPr>
          <w:rFonts w:ascii="LM Sans 10" w:hAnsi="LM Sans 10"/>
        </w:rPr>
        <w:t xml:space="preserve">he teams are expected to live demo their apps </w:t>
      </w:r>
      <w:r w:rsidR="00E50927">
        <w:rPr>
          <w:rFonts w:ascii="LM Sans 10" w:hAnsi="LM Sans 10"/>
        </w:rPr>
        <w:t>during the final presentation</w:t>
      </w:r>
      <w:r w:rsidR="00DD52F4">
        <w:rPr>
          <w:rFonts w:ascii="LM Sans 10" w:hAnsi="LM Sans 10"/>
        </w:rPr>
        <w:t>s</w:t>
      </w:r>
      <w:r>
        <w:rPr>
          <w:rFonts w:ascii="LM Sans 10" w:hAnsi="LM Sans 10"/>
        </w:rPr>
        <w:t xml:space="preserve"> and to </w:t>
      </w:r>
      <w:r w:rsidRPr="00DA7DD9">
        <w:rPr>
          <w:rFonts w:ascii="LM Sans 10" w:hAnsi="LM Sans 10"/>
          <w:strike/>
          <w:color w:val="FF0000"/>
        </w:rPr>
        <w:t>include a link of the finished app in the final report</w:t>
      </w:r>
      <w:r w:rsidR="00DA7DD9" w:rsidRPr="00DA7DD9">
        <w:rPr>
          <w:rFonts w:ascii="LM Sans 10" w:hAnsi="LM Sans 10"/>
          <w:strike/>
          <w:color w:val="FF0000"/>
        </w:rPr>
        <w:t xml:space="preserve"> </w:t>
      </w:r>
      <w:r w:rsidR="00DA7DD9" w:rsidRPr="00DA7DD9">
        <w:rPr>
          <w:rFonts w:ascii="LM Sans 10" w:hAnsi="LM Sans 10"/>
        </w:rPr>
        <w:t xml:space="preserve">find a way to share their app with </w:t>
      </w:r>
      <w:proofErr w:type="spellStart"/>
      <w:r w:rsidR="00DA7DD9" w:rsidRPr="00DA7DD9">
        <w:rPr>
          <w:rFonts w:ascii="LM Sans 10" w:hAnsi="LM Sans 10"/>
        </w:rPr>
        <w:t>Shuyi</w:t>
      </w:r>
      <w:proofErr w:type="spellEnd"/>
      <w:r w:rsidR="00DA7DD9" w:rsidRPr="00DA7DD9">
        <w:rPr>
          <w:rFonts w:ascii="LM Sans 10" w:hAnsi="LM Sans 10"/>
        </w:rPr>
        <w:t xml:space="preserve"> Yin</w:t>
      </w:r>
      <w:r w:rsidR="009928DB" w:rsidRPr="00E62D76">
        <w:rPr>
          <w:rFonts w:ascii="LM Sans 10" w:hAnsi="LM Sans 10"/>
        </w:rPr>
        <w:t>.</w:t>
      </w:r>
      <w:r w:rsidR="00DA7DD9">
        <w:rPr>
          <w:rFonts w:ascii="LM Sans 10" w:hAnsi="LM Sans 10"/>
        </w:rPr>
        <w:t xml:space="preserve"> For example,</w:t>
      </w:r>
    </w:p>
    <w:p w14:paraId="1755ABBD" w14:textId="35D012C2" w:rsidR="00DA7DD9" w:rsidRDefault="00DA7DD9" w:rsidP="00DA7DD9">
      <w:pPr>
        <w:pStyle w:val="ListParagraph"/>
        <w:numPr>
          <w:ilvl w:val="1"/>
          <w:numId w:val="30"/>
        </w:numPr>
        <w:rPr>
          <w:rFonts w:ascii="LM Sans 10" w:hAnsi="LM Sans 10"/>
        </w:rPr>
      </w:pPr>
      <w:r>
        <w:rPr>
          <w:rFonts w:ascii="LM Sans 10" w:hAnsi="LM Sans 10"/>
        </w:rPr>
        <w:t xml:space="preserve">The team can publish their app on </w:t>
      </w:r>
      <w:proofErr w:type="spellStart"/>
      <w:r>
        <w:rPr>
          <w:rFonts w:ascii="LM Sans 10" w:hAnsi="LM Sans 10"/>
        </w:rPr>
        <w:t>Streamlit</w:t>
      </w:r>
      <w:proofErr w:type="spellEnd"/>
      <w:r>
        <w:rPr>
          <w:rFonts w:ascii="LM Sans 10" w:hAnsi="LM Sans 10"/>
        </w:rPr>
        <w:t xml:space="preserve"> Cloud and share a link with </w:t>
      </w:r>
      <w:proofErr w:type="spellStart"/>
      <w:r>
        <w:rPr>
          <w:rFonts w:ascii="LM Sans 10" w:hAnsi="LM Sans 10"/>
        </w:rPr>
        <w:t>Shuyi</w:t>
      </w:r>
      <w:proofErr w:type="spellEnd"/>
      <w:r>
        <w:rPr>
          <w:rFonts w:ascii="LM Sans 10" w:hAnsi="LM Sans 10"/>
        </w:rPr>
        <w:t>; or</w:t>
      </w:r>
    </w:p>
    <w:p w14:paraId="3B1DD082" w14:textId="590D4C71" w:rsidR="00DA7DD9" w:rsidRDefault="00DA7DD9" w:rsidP="00DA7DD9">
      <w:pPr>
        <w:pStyle w:val="ListParagraph"/>
        <w:numPr>
          <w:ilvl w:val="1"/>
          <w:numId w:val="30"/>
        </w:numPr>
        <w:rPr>
          <w:rFonts w:ascii="LM Sans 10" w:hAnsi="LM Sans 10"/>
        </w:rPr>
      </w:pPr>
      <w:r>
        <w:rPr>
          <w:rFonts w:ascii="LM Sans 10" w:hAnsi="LM Sans 10"/>
        </w:rPr>
        <w:t xml:space="preserve">The team can host their data on Google Drive and send </w:t>
      </w:r>
      <w:proofErr w:type="spellStart"/>
      <w:r>
        <w:rPr>
          <w:rFonts w:ascii="LM Sans 10" w:hAnsi="LM Sans 10"/>
        </w:rPr>
        <w:t>Shuyi</w:t>
      </w:r>
      <w:proofErr w:type="spellEnd"/>
      <w:r>
        <w:rPr>
          <w:rFonts w:ascii="LM Sans 10" w:hAnsi="LM Sans 10"/>
        </w:rPr>
        <w:t xml:space="preserve"> the .</w:t>
      </w:r>
      <w:proofErr w:type="spellStart"/>
      <w:r>
        <w:rPr>
          <w:rFonts w:ascii="LM Sans 10" w:hAnsi="LM Sans 10"/>
        </w:rPr>
        <w:t>py</w:t>
      </w:r>
      <w:proofErr w:type="spellEnd"/>
      <w:r>
        <w:rPr>
          <w:rFonts w:ascii="LM Sans 10" w:hAnsi="LM Sans 10"/>
        </w:rPr>
        <w:t xml:space="preserve"> files to that the app can be launched in </w:t>
      </w:r>
      <w:proofErr w:type="spellStart"/>
      <w:r>
        <w:rPr>
          <w:rFonts w:ascii="LM Sans 10" w:hAnsi="LM Sans 10"/>
        </w:rPr>
        <w:t>Shuyi’s</w:t>
      </w:r>
      <w:proofErr w:type="spellEnd"/>
      <w:r>
        <w:rPr>
          <w:rFonts w:ascii="LM Sans 10" w:hAnsi="LM Sans 10"/>
        </w:rPr>
        <w:t xml:space="preserve"> computer; or</w:t>
      </w:r>
    </w:p>
    <w:p w14:paraId="1AF82E49" w14:textId="0231F0A3" w:rsidR="00DA7DD9" w:rsidRPr="00E62D76" w:rsidRDefault="00DA7DD9" w:rsidP="00DA7DD9">
      <w:pPr>
        <w:pStyle w:val="ListParagraph"/>
        <w:numPr>
          <w:ilvl w:val="1"/>
          <w:numId w:val="30"/>
        </w:numPr>
        <w:rPr>
          <w:rFonts w:ascii="LM Sans 10" w:hAnsi="LM Sans 10"/>
        </w:rPr>
      </w:pPr>
      <w:r>
        <w:rPr>
          <w:rFonts w:ascii="LM Sans 10" w:hAnsi="LM Sans 10"/>
        </w:rPr>
        <w:t xml:space="preserve">The team can host their data elsewhere but make sure </w:t>
      </w:r>
      <w:proofErr w:type="spellStart"/>
      <w:r>
        <w:rPr>
          <w:rFonts w:ascii="LM Sans 10" w:hAnsi="LM Sans 10"/>
        </w:rPr>
        <w:t>Shuyi</w:t>
      </w:r>
      <w:proofErr w:type="spellEnd"/>
      <w:r>
        <w:rPr>
          <w:rFonts w:ascii="LM Sans 10" w:hAnsi="LM Sans 10"/>
        </w:rPr>
        <w:t xml:space="preserve"> can play with the app.</w:t>
      </w:r>
    </w:p>
    <w:p w14:paraId="6AE378B0" w14:textId="3A4F461C" w:rsidR="00DD52F4" w:rsidRDefault="00DD52F4" w:rsidP="00DD52F4">
      <w:pPr>
        <w:rPr>
          <w:rFonts w:ascii="LM Sans 10" w:hAnsi="LM Sans 10"/>
        </w:rPr>
      </w:pPr>
      <w:r>
        <w:rPr>
          <w:rFonts w:ascii="LM Sans 10" w:hAnsi="LM Sans 10"/>
        </w:rPr>
        <w:t>Project Report</w:t>
      </w:r>
      <w:r w:rsidRPr="003556C6">
        <w:rPr>
          <w:rFonts w:ascii="LM Sans 10" w:hAnsi="LM Sans 10"/>
        </w:rPr>
        <w:t xml:space="preserve">: </w:t>
      </w:r>
    </w:p>
    <w:p w14:paraId="3399DA05" w14:textId="211E784B" w:rsidR="00DD52F4" w:rsidRDefault="00DD52F4" w:rsidP="00DD52F4">
      <w:pPr>
        <w:pStyle w:val="ListParagraph"/>
        <w:numPr>
          <w:ilvl w:val="0"/>
          <w:numId w:val="30"/>
        </w:numPr>
        <w:rPr>
          <w:rFonts w:ascii="LM Sans 10" w:hAnsi="LM Sans 10"/>
        </w:rPr>
      </w:pPr>
      <w:r>
        <w:rPr>
          <w:rFonts w:ascii="LM Sans 10" w:hAnsi="LM Sans 10"/>
        </w:rPr>
        <w:t>The project teams are expected to use the template provided and must include required sections as specified in the document.</w:t>
      </w:r>
    </w:p>
    <w:p w14:paraId="28F9A57F" w14:textId="7A573B00" w:rsidR="0054487D" w:rsidRDefault="0054487D" w:rsidP="00DD52F4">
      <w:pPr>
        <w:pStyle w:val="ListParagraph"/>
        <w:numPr>
          <w:ilvl w:val="0"/>
          <w:numId w:val="30"/>
        </w:numPr>
        <w:rPr>
          <w:rFonts w:ascii="LM Sans 10" w:hAnsi="LM Sans 10"/>
        </w:rPr>
      </w:pPr>
      <w:r>
        <w:rPr>
          <w:rFonts w:ascii="LM Sans 10" w:hAnsi="LM Sans 10" w:hint="eastAsia"/>
          <w:lang w:eastAsia="zh-CN"/>
        </w:rPr>
        <w:t>The</w:t>
      </w:r>
      <w:r>
        <w:rPr>
          <w:rFonts w:ascii="LM Sans 10" w:hAnsi="LM Sans 10"/>
          <w:lang w:eastAsia="zh-CN"/>
        </w:rPr>
        <w:t xml:space="preserve"> teams are recommended to </w:t>
      </w:r>
      <w:r w:rsidR="004F4ED3">
        <w:rPr>
          <w:rFonts w:ascii="LM Sans 10" w:hAnsi="LM Sans 10"/>
          <w:lang w:eastAsia="zh-CN"/>
        </w:rPr>
        <w:t xml:space="preserve">do </w:t>
      </w:r>
      <w:r>
        <w:rPr>
          <w:rFonts w:ascii="LM Sans 10" w:hAnsi="LM Sans 10"/>
          <w:lang w:eastAsia="zh-CN"/>
        </w:rPr>
        <w:t xml:space="preserve">a final check of the format </w:t>
      </w:r>
      <w:r w:rsidR="004F4ED3">
        <w:rPr>
          <w:rFonts w:ascii="LM Sans 10" w:hAnsi="LM Sans 10"/>
          <w:lang w:eastAsia="zh-CN"/>
        </w:rPr>
        <w:t xml:space="preserve">on a local computer </w:t>
      </w:r>
      <w:r>
        <w:rPr>
          <w:rFonts w:ascii="LM Sans 10" w:hAnsi="LM Sans 10"/>
          <w:lang w:eastAsia="zh-CN"/>
        </w:rPr>
        <w:t xml:space="preserve">before the report is converted to PDF </w:t>
      </w:r>
      <w:r w:rsidR="0058332C">
        <w:rPr>
          <w:rFonts w:ascii="LM Sans 10" w:hAnsi="LM Sans 10"/>
          <w:lang w:eastAsia="zh-CN"/>
        </w:rPr>
        <w:t xml:space="preserve">locally </w:t>
      </w:r>
      <w:r>
        <w:rPr>
          <w:rFonts w:ascii="LM Sans 10" w:hAnsi="LM Sans 10"/>
          <w:lang w:eastAsia="zh-CN"/>
        </w:rPr>
        <w:t>and submitted.</w:t>
      </w:r>
      <w:r w:rsidR="009C3E52">
        <w:rPr>
          <w:rFonts w:ascii="LM Sans 10" w:hAnsi="LM Sans 10"/>
          <w:lang w:eastAsia="zh-CN"/>
        </w:rPr>
        <w:t xml:space="preserve"> Collaborating online is great but sometimes the online platforms</w:t>
      </w:r>
      <w:r w:rsidR="00893610">
        <w:rPr>
          <w:rFonts w:ascii="LM Sans 10" w:hAnsi="LM Sans 10"/>
          <w:lang w:eastAsia="zh-CN"/>
        </w:rPr>
        <w:t>, e.g., Google Doc,</w:t>
      </w:r>
      <w:r w:rsidR="009C3E52">
        <w:rPr>
          <w:rFonts w:ascii="LM Sans 10" w:hAnsi="LM Sans 10"/>
          <w:lang w:eastAsia="zh-CN"/>
        </w:rPr>
        <w:t xml:space="preserve"> break the original formatting. </w:t>
      </w:r>
    </w:p>
    <w:p w14:paraId="16524F68" w14:textId="0E400E17" w:rsidR="004B0F5C" w:rsidRDefault="004B0F5C" w:rsidP="004B0F5C">
      <w:pPr>
        <w:rPr>
          <w:rFonts w:ascii="LM Sans 10" w:hAnsi="LM Sans 10"/>
        </w:rPr>
      </w:pPr>
      <w:r>
        <w:rPr>
          <w:rFonts w:ascii="LM Sans 10" w:hAnsi="LM Sans 10"/>
        </w:rPr>
        <w:t>Presentation</w:t>
      </w:r>
      <w:r w:rsidRPr="003556C6">
        <w:rPr>
          <w:rFonts w:ascii="LM Sans 10" w:hAnsi="LM Sans 10"/>
        </w:rPr>
        <w:t xml:space="preserve">: </w:t>
      </w:r>
    </w:p>
    <w:p w14:paraId="2208E244" w14:textId="40CF4BF1" w:rsidR="00CA7CF8" w:rsidRDefault="00EE7601" w:rsidP="004B0F5C">
      <w:pPr>
        <w:pStyle w:val="ListParagraph"/>
        <w:numPr>
          <w:ilvl w:val="0"/>
          <w:numId w:val="30"/>
        </w:numPr>
        <w:rPr>
          <w:rFonts w:ascii="LM Sans 10" w:hAnsi="LM Sans 10"/>
        </w:rPr>
      </w:pPr>
      <w:r>
        <w:rPr>
          <w:rFonts w:ascii="LM Sans 10" w:hAnsi="LM Sans 10"/>
        </w:rPr>
        <w:t xml:space="preserve">Every team will give a presentation </w:t>
      </w:r>
      <w:r w:rsidR="00422714">
        <w:rPr>
          <w:rFonts w:ascii="LM Sans 10" w:hAnsi="LM Sans 10"/>
        </w:rPr>
        <w:t>on Mar 15 (8:30 - 10:20am at ECE 037)</w:t>
      </w:r>
      <w:r w:rsidR="0032403E">
        <w:rPr>
          <w:rFonts w:ascii="LM Sans 10" w:hAnsi="LM Sans 10"/>
        </w:rPr>
        <w:t xml:space="preserve"> in person</w:t>
      </w:r>
      <w:r w:rsidR="00422714">
        <w:rPr>
          <w:rFonts w:ascii="LM Sans 10" w:hAnsi="LM Sans 10"/>
        </w:rPr>
        <w:t xml:space="preserve">. </w:t>
      </w:r>
      <w:r w:rsidR="00CA7CF8">
        <w:rPr>
          <w:rFonts w:ascii="LM Sans 10" w:hAnsi="LM Sans 10"/>
        </w:rPr>
        <w:t xml:space="preserve">Time for each team is 10 min of presentation + 2 min of Q&amp;A. </w:t>
      </w:r>
    </w:p>
    <w:p w14:paraId="41F84F61" w14:textId="4ECF9E5B" w:rsidR="00CA7CF8" w:rsidRDefault="00CA7CF8" w:rsidP="004B0F5C">
      <w:pPr>
        <w:pStyle w:val="ListParagraph"/>
        <w:numPr>
          <w:ilvl w:val="0"/>
          <w:numId w:val="30"/>
        </w:numPr>
        <w:rPr>
          <w:rFonts w:ascii="LM Sans 10" w:hAnsi="LM Sans 10"/>
        </w:rPr>
      </w:pPr>
      <w:r>
        <w:rPr>
          <w:rFonts w:ascii="LM Sans 10" w:hAnsi="LM Sans 10"/>
        </w:rPr>
        <w:t>The presentation should cover the sections the team is writing in the report. A live demo of the developed data app is also expected</w:t>
      </w:r>
      <w:r w:rsidR="00860B32">
        <w:rPr>
          <w:rFonts w:ascii="LM Sans 10" w:hAnsi="LM Sans 10"/>
        </w:rPr>
        <w:t>.</w:t>
      </w:r>
      <w:r w:rsidR="00F8386D">
        <w:rPr>
          <w:rFonts w:ascii="LM Sans 10" w:hAnsi="LM Sans 10"/>
        </w:rPr>
        <w:t xml:space="preserve"> During this live demo, </w:t>
      </w:r>
      <w:r w:rsidR="00AE7D04">
        <w:rPr>
          <w:rFonts w:ascii="LM Sans 10" w:hAnsi="LM Sans 10"/>
        </w:rPr>
        <w:t>a</w:t>
      </w:r>
      <w:r w:rsidR="00F8386D">
        <w:rPr>
          <w:rFonts w:ascii="LM Sans 10" w:hAnsi="LM Sans 10"/>
        </w:rPr>
        <w:t xml:space="preserve"> team will walk the audiences through the app by introducing its features, trying its functions, and </w:t>
      </w:r>
      <w:r w:rsidR="00727A02">
        <w:rPr>
          <w:rFonts w:ascii="LM Sans 10" w:hAnsi="LM Sans 10"/>
        </w:rPr>
        <w:t>demonstrating</w:t>
      </w:r>
      <w:r w:rsidR="00F8386D">
        <w:rPr>
          <w:rFonts w:ascii="LM Sans 10" w:hAnsi="LM Sans 10"/>
        </w:rPr>
        <w:t xml:space="preserve"> how th</w:t>
      </w:r>
      <w:r w:rsidR="002837D2">
        <w:rPr>
          <w:rFonts w:ascii="LM Sans 10" w:hAnsi="LM Sans 10"/>
        </w:rPr>
        <w:t>e</w:t>
      </w:r>
      <w:r w:rsidR="00F8386D">
        <w:rPr>
          <w:rFonts w:ascii="LM Sans 10" w:hAnsi="LM Sans 10"/>
        </w:rPr>
        <w:t xml:space="preserve"> app support</w:t>
      </w:r>
      <w:r w:rsidR="00AE7D04">
        <w:rPr>
          <w:rFonts w:ascii="LM Sans 10" w:hAnsi="LM Sans 10"/>
        </w:rPr>
        <w:t>s</w:t>
      </w:r>
      <w:r w:rsidR="00F8386D">
        <w:rPr>
          <w:rFonts w:ascii="LM Sans 10" w:hAnsi="LM Sans 10"/>
        </w:rPr>
        <w:t xml:space="preserve"> </w:t>
      </w:r>
      <w:r w:rsidR="00AE7D04">
        <w:rPr>
          <w:rFonts w:ascii="LM Sans 10" w:hAnsi="LM Sans 10"/>
        </w:rPr>
        <w:t xml:space="preserve">the group’s purpose </w:t>
      </w:r>
      <w:r w:rsidR="00B009B4">
        <w:rPr>
          <w:rFonts w:ascii="LM Sans 10" w:hAnsi="LM Sans 10"/>
        </w:rPr>
        <w:t>in the project</w:t>
      </w:r>
      <w:r w:rsidR="00F8386D">
        <w:rPr>
          <w:rFonts w:ascii="LM Sans 10" w:hAnsi="LM Sans 10"/>
        </w:rPr>
        <w:t>.</w:t>
      </w:r>
    </w:p>
    <w:p w14:paraId="0701DAA2" w14:textId="60B578AF" w:rsidR="000F155B" w:rsidRDefault="000F155B" w:rsidP="004B0F5C">
      <w:pPr>
        <w:pStyle w:val="ListParagraph"/>
        <w:numPr>
          <w:ilvl w:val="0"/>
          <w:numId w:val="30"/>
        </w:numPr>
        <w:rPr>
          <w:rFonts w:ascii="LM Sans 10" w:hAnsi="LM Sans 10"/>
        </w:rPr>
      </w:pPr>
      <w:r>
        <w:rPr>
          <w:rFonts w:ascii="LM Sans 10" w:hAnsi="LM Sans 10"/>
        </w:rPr>
        <w:t>A presentation file (e.g., PowerPoint) is not required</w:t>
      </w:r>
      <w:r w:rsidR="005017C0">
        <w:rPr>
          <w:rFonts w:ascii="LM Sans 10" w:hAnsi="LM Sans 10"/>
        </w:rPr>
        <w:t xml:space="preserve">, but if the team chooses to use one, make sure it is sent to </w:t>
      </w:r>
      <w:proofErr w:type="spellStart"/>
      <w:r w:rsidR="005017C0">
        <w:rPr>
          <w:rFonts w:ascii="LM Sans 10" w:hAnsi="LM Sans 10"/>
        </w:rPr>
        <w:t>Shuyi</w:t>
      </w:r>
      <w:proofErr w:type="spellEnd"/>
      <w:r w:rsidR="005017C0">
        <w:rPr>
          <w:rFonts w:ascii="LM Sans 10" w:hAnsi="LM Sans 10"/>
        </w:rPr>
        <w:t xml:space="preserve"> Yin’s email (</w:t>
      </w:r>
      <w:hyperlink r:id="rId10" w:history="1">
        <w:r w:rsidR="005017C0" w:rsidRPr="00B371AB">
          <w:rPr>
            <w:rStyle w:val="Hyperlink"/>
            <w:rFonts w:ascii="LM Sans 10" w:hAnsi="LM Sans 10"/>
          </w:rPr>
          <w:t>syin1@uw.edu</w:t>
        </w:r>
      </w:hyperlink>
      <w:r w:rsidR="005017C0">
        <w:rPr>
          <w:rFonts w:ascii="LM Sans 10" w:hAnsi="LM Sans 10"/>
        </w:rPr>
        <w:t>) by 11:59pm Mar 14 (the night before</w:t>
      </w:r>
      <w:r w:rsidR="002741A8">
        <w:rPr>
          <w:rFonts w:ascii="LM Sans 10" w:hAnsi="LM Sans 10"/>
        </w:rPr>
        <w:t xml:space="preserve"> pre</w:t>
      </w:r>
      <w:r w:rsidR="005017C0">
        <w:rPr>
          <w:rFonts w:ascii="LM Sans 10" w:hAnsi="LM Sans 10"/>
        </w:rPr>
        <w:t>).</w:t>
      </w:r>
    </w:p>
    <w:p w14:paraId="229896A9" w14:textId="4BF84860" w:rsidR="00846A66" w:rsidRPr="00846A66" w:rsidRDefault="0032403E" w:rsidP="00846A66">
      <w:pPr>
        <w:pStyle w:val="ListParagraph"/>
        <w:numPr>
          <w:ilvl w:val="0"/>
          <w:numId w:val="30"/>
        </w:numPr>
        <w:rPr>
          <w:rFonts w:ascii="LM Sans 10" w:hAnsi="LM Sans 10"/>
        </w:rPr>
      </w:pPr>
      <w:r>
        <w:rPr>
          <w:rFonts w:ascii="LM Sans 10" w:hAnsi="LM Sans 10"/>
        </w:rPr>
        <w:t xml:space="preserve">Every team is expected to </w:t>
      </w:r>
      <w:r w:rsidR="00AB5583">
        <w:rPr>
          <w:rFonts w:ascii="LM Sans 10" w:hAnsi="LM Sans 10"/>
        </w:rPr>
        <w:t xml:space="preserve">present in person. </w:t>
      </w:r>
      <w:r w:rsidR="00372DCE">
        <w:rPr>
          <w:rFonts w:ascii="LM Sans 10" w:hAnsi="LM Sans 10"/>
        </w:rPr>
        <w:t xml:space="preserve">If </w:t>
      </w:r>
      <w:r w:rsidR="00953F1E">
        <w:rPr>
          <w:rFonts w:ascii="LM Sans 10" w:hAnsi="LM Sans 10"/>
        </w:rPr>
        <w:t xml:space="preserve">some </w:t>
      </w:r>
      <w:r w:rsidR="00372DCE">
        <w:rPr>
          <w:rFonts w:ascii="LM Sans 10" w:hAnsi="LM Sans 10"/>
        </w:rPr>
        <w:t xml:space="preserve">members of the </w:t>
      </w:r>
      <w:r w:rsidR="00EF1CD2">
        <w:rPr>
          <w:rFonts w:ascii="LM Sans 10" w:hAnsi="LM Sans 10"/>
        </w:rPr>
        <w:t>team</w:t>
      </w:r>
      <w:r w:rsidR="00372DCE">
        <w:rPr>
          <w:rFonts w:ascii="LM Sans 10" w:hAnsi="LM Sans 10"/>
        </w:rPr>
        <w:t xml:space="preserve"> cannot attend in person, they need to write to </w:t>
      </w:r>
      <w:proofErr w:type="spellStart"/>
      <w:r w:rsidR="00372DCE">
        <w:rPr>
          <w:rFonts w:ascii="LM Sans 10" w:hAnsi="LM Sans 10"/>
        </w:rPr>
        <w:t>Shuyi</w:t>
      </w:r>
      <w:proofErr w:type="spellEnd"/>
      <w:r w:rsidR="00372DCE">
        <w:rPr>
          <w:rFonts w:ascii="LM Sans 10" w:hAnsi="LM Sans 10"/>
        </w:rPr>
        <w:t xml:space="preserve"> Yin </w:t>
      </w:r>
      <w:r w:rsidR="0048645D">
        <w:rPr>
          <w:rFonts w:ascii="LM Sans 10" w:hAnsi="LM Sans 10"/>
        </w:rPr>
        <w:t>(</w:t>
      </w:r>
      <w:hyperlink r:id="rId11" w:history="1">
        <w:r w:rsidR="0048645D" w:rsidRPr="00B371AB">
          <w:rPr>
            <w:rStyle w:val="Hyperlink"/>
            <w:rFonts w:ascii="LM Sans 10" w:hAnsi="LM Sans 10"/>
          </w:rPr>
          <w:t>syin1@uw.edu</w:t>
        </w:r>
      </w:hyperlink>
      <w:r w:rsidR="0048645D">
        <w:rPr>
          <w:rFonts w:ascii="LM Sans 10" w:hAnsi="LM Sans 10"/>
        </w:rPr>
        <w:t xml:space="preserve">) </w:t>
      </w:r>
      <w:proofErr w:type="gramStart"/>
      <w:r w:rsidR="00372DCE">
        <w:rPr>
          <w:rFonts w:ascii="LM Sans 10" w:hAnsi="LM Sans 10"/>
        </w:rPr>
        <w:t>and also</w:t>
      </w:r>
      <w:proofErr w:type="gramEnd"/>
      <w:r w:rsidR="00372DCE">
        <w:rPr>
          <w:rFonts w:ascii="LM Sans 10" w:hAnsi="LM Sans 10"/>
        </w:rPr>
        <w:t xml:space="preserve"> inform their teammates so that the team </w:t>
      </w:r>
      <w:r w:rsidR="00372DCE">
        <w:rPr>
          <w:rFonts w:ascii="LM Sans 10" w:hAnsi="LM Sans 10"/>
        </w:rPr>
        <w:lastRenderedPageBreak/>
        <w:t>can balance workloads internally.</w:t>
      </w:r>
      <w:r w:rsidR="00B87E22">
        <w:rPr>
          <w:rFonts w:ascii="LM Sans 10" w:hAnsi="LM Sans 10"/>
        </w:rPr>
        <w:t xml:space="preserve"> For the smoothness of this final event, </w:t>
      </w:r>
      <w:r w:rsidR="00EA4240">
        <w:rPr>
          <w:rFonts w:ascii="LM Sans 10" w:hAnsi="LM Sans 10"/>
        </w:rPr>
        <w:t>online joining is not guaranteed</w:t>
      </w:r>
      <w:r w:rsidR="00855B60">
        <w:rPr>
          <w:rFonts w:ascii="LM Sans 10" w:hAnsi="LM Sans 10"/>
        </w:rPr>
        <w:t>.</w:t>
      </w:r>
      <w:r w:rsidR="00B87E22">
        <w:rPr>
          <w:rFonts w:ascii="LM Sans 10" w:hAnsi="LM Sans 10"/>
        </w:rPr>
        <w:t xml:space="preserve"> </w:t>
      </w:r>
    </w:p>
    <w:p w14:paraId="29EF74F1" w14:textId="50F52C2D" w:rsidR="00281441" w:rsidRDefault="00281441" w:rsidP="00281441">
      <w:pPr>
        <w:rPr>
          <w:rFonts w:ascii="LM Sans 10" w:hAnsi="LM Sans 10"/>
        </w:rPr>
      </w:pPr>
      <w:r>
        <w:rPr>
          <w:rFonts w:ascii="LM Sans 10" w:hAnsi="LM Sans 10"/>
        </w:rPr>
        <w:t>Code</w:t>
      </w:r>
      <w:r w:rsidRPr="003556C6">
        <w:rPr>
          <w:rFonts w:ascii="LM Sans 10" w:hAnsi="LM Sans 10"/>
        </w:rPr>
        <w:t xml:space="preserve">: </w:t>
      </w:r>
    </w:p>
    <w:p w14:paraId="62660762" w14:textId="1AAA2B51" w:rsidR="00281441" w:rsidRDefault="00346B1A" w:rsidP="00281441">
      <w:pPr>
        <w:pStyle w:val="ListParagraph"/>
        <w:numPr>
          <w:ilvl w:val="0"/>
          <w:numId w:val="30"/>
        </w:numPr>
        <w:rPr>
          <w:rFonts w:ascii="LM Sans 10" w:hAnsi="LM Sans 10"/>
        </w:rPr>
      </w:pPr>
      <w:r>
        <w:rPr>
          <w:rFonts w:ascii="LM Sans 10" w:hAnsi="LM Sans 10"/>
        </w:rPr>
        <w:t>Python c</w:t>
      </w:r>
      <w:r w:rsidR="00281441">
        <w:rPr>
          <w:rFonts w:ascii="LM Sans 10" w:hAnsi="LM Sans 10"/>
        </w:rPr>
        <w:t xml:space="preserve">ode for data management, </w:t>
      </w:r>
      <w:r>
        <w:rPr>
          <w:rFonts w:ascii="LM Sans 10" w:hAnsi="LM Sans 10"/>
        </w:rPr>
        <w:t xml:space="preserve">data </w:t>
      </w:r>
      <w:r w:rsidR="00281441">
        <w:rPr>
          <w:rFonts w:ascii="LM Sans 10" w:hAnsi="LM Sans 10"/>
        </w:rPr>
        <w:t>analysis</w:t>
      </w:r>
      <w:r>
        <w:rPr>
          <w:rFonts w:ascii="LM Sans 10" w:hAnsi="LM Sans 10"/>
        </w:rPr>
        <w:t xml:space="preserve"> and visualization, and the </w:t>
      </w:r>
      <w:proofErr w:type="spellStart"/>
      <w:r>
        <w:rPr>
          <w:rFonts w:ascii="LM Sans 10" w:hAnsi="LM Sans 10"/>
        </w:rPr>
        <w:t>Streamlit</w:t>
      </w:r>
      <w:proofErr w:type="spellEnd"/>
      <w:r>
        <w:rPr>
          <w:rFonts w:ascii="LM Sans 10" w:hAnsi="LM Sans 10"/>
        </w:rPr>
        <w:t xml:space="preserve"> data app are also part of the submission</w:t>
      </w:r>
      <w:r w:rsidR="00281441">
        <w:rPr>
          <w:rFonts w:ascii="LM Sans 10" w:hAnsi="LM Sans 10"/>
        </w:rPr>
        <w:t>.</w:t>
      </w:r>
      <w:r>
        <w:rPr>
          <w:rFonts w:ascii="LM Sans 10" w:hAnsi="LM Sans 10"/>
        </w:rPr>
        <w:t xml:space="preserve"> They should be compressed and submitted in zip files via Canvas.</w:t>
      </w:r>
      <w:r w:rsidR="00281441">
        <w:rPr>
          <w:rFonts w:ascii="LM Sans 10" w:hAnsi="LM Sans 10"/>
        </w:rPr>
        <w:t xml:space="preserve"> </w:t>
      </w:r>
    </w:p>
    <w:p w14:paraId="1CDE382B" w14:textId="2617CD62" w:rsidR="00CF3F6D" w:rsidRPr="003556C6" w:rsidRDefault="00CF3F6D" w:rsidP="00281441">
      <w:pPr>
        <w:pStyle w:val="Heading1"/>
        <w:rPr>
          <w:rFonts w:ascii="LM Sans 10" w:hAnsi="LM Sans 10"/>
        </w:rPr>
      </w:pPr>
      <w:r>
        <w:rPr>
          <w:rFonts w:ascii="LM Sans 10" w:hAnsi="LM Sans 10"/>
        </w:rPr>
        <w:t>Grade</w:t>
      </w:r>
    </w:p>
    <w:p w14:paraId="30ABE3EA" w14:textId="338BE93F" w:rsidR="00893E8E" w:rsidRDefault="00AC5389" w:rsidP="00893E8E">
      <w:pPr>
        <w:pStyle w:val="ListParagraph"/>
        <w:numPr>
          <w:ilvl w:val="0"/>
          <w:numId w:val="30"/>
        </w:numPr>
        <w:rPr>
          <w:rFonts w:ascii="LM Sans 10" w:hAnsi="LM Sans 10"/>
        </w:rPr>
      </w:pPr>
      <w:r>
        <w:rPr>
          <w:rFonts w:ascii="LM Sans 10" w:hAnsi="LM Sans 10"/>
        </w:rPr>
        <w:t xml:space="preserve">50% report + </w:t>
      </w:r>
      <w:r w:rsidR="00893E8E">
        <w:rPr>
          <w:rFonts w:ascii="LM Sans 10" w:hAnsi="LM Sans 10"/>
        </w:rPr>
        <w:t>25</w:t>
      </w:r>
      <w:r>
        <w:rPr>
          <w:rFonts w:ascii="LM Sans 10" w:hAnsi="LM Sans 10"/>
        </w:rPr>
        <w:t xml:space="preserve">% presentation </w:t>
      </w:r>
      <w:r w:rsidR="00893E8E">
        <w:rPr>
          <w:rFonts w:ascii="LM Sans 10" w:hAnsi="LM Sans 10"/>
        </w:rPr>
        <w:t xml:space="preserve">+ </w:t>
      </w:r>
      <w:r w:rsidR="00FD6C18">
        <w:rPr>
          <w:rFonts w:ascii="LM Sans 10" w:hAnsi="LM Sans 10"/>
        </w:rPr>
        <w:t>5</w:t>
      </w:r>
      <w:r w:rsidR="00893E8E">
        <w:rPr>
          <w:rFonts w:ascii="LM Sans 10" w:hAnsi="LM Sans 10"/>
        </w:rPr>
        <w:t xml:space="preserve">% question asking </w:t>
      </w:r>
      <w:r>
        <w:rPr>
          <w:rFonts w:ascii="LM Sans 10" w:hAnsi="LM Sans 10"/>
        </w:rPr>
        <w:t xml:space="preserve">+ </w:t>
      </w:r>
      <w:r w:rsidR="00FD6C18">
        <w:rPr>
          <w:rFonts w:ascii="LM Sans 10" w:hAnsi="LM Sans 10"/>
        </w:rPr>
        <w:t>20</w:t>
      </w:r>
      <w:r>
        <w:rPr>
          <w:rFonts w:ascii="LM Sans 10" w:hAnsi="LM Sans 10"/>
        </w:rPr>
        <w:t>% completed application</w:t>
      </w:r>
    </w:p>
    <w:p w14:paraId="6B9A5649" w14:textId="3A89B812" w:rsidR="00893E8E" w:rsidRPr="00893E8E" w:rsidRDefault="00893E8E" w:rsidP="00893E8E">
      <w:pPr>
        <w:pStyle w:val="ListParagraph"/>
        <w:numPr>
          <w:ilvl w:val="1"/>
          <w:numId w:val="30"/>
        </w:numPr>
        <w:rPr>
          <w:rFonts w:ascii="LM Sans 10" w:hAnsi="LM Sans 10"/>
        </w:rPr>
      </w:pPr>
      <w:r>
        <w:rPr>
          <w:rFonts w:ascii="LM Sans 10" w:hAnsi="LM Sans 10"/>
        </w:rPr>
        <w:t xml:space="preserve">To encourage participation, every team is expected to </w:t>
      </w:r>
      <w:r w:rsidRPr="00B62155">
        <w:rPr>
          <w:rFonts w:ascii="LM Sans 10" w:hAnsi="LM Sans 10"/>
          <w:b/>
          <w:bCs/>
        </w:rPr>
        <w:t>ask questions</w:t>
      </w:r>
      <w:r w:rsidR="00056BC5" w:rsidRPr="00B62155">
        <w:rPr>
          <w:rFonts w:ascii="LM Sans 10" w:hAnsi="LM Sans 10"/>
          <w:b/>
          <w:bCs/>
        </w:rPr>
        <w:t xml:space="preserve"> on </w:t>
      </w:r>
      <w:r w:rsidR="00FD6C18" w:rsidRPr="00B62155">
        <w:rPr>
          <w:rFonts w:ascii="LM Sans 10" w:hAnsi="LM Sans 10"/>
          <w:b/>
          <w:bCs/>
        </w:rPr>
        <w:t xml:space="preserve">at least </w:t>
      </w:r>
      <w:r w:rsidR="00056BC5" w:rsidRPr="00B62155">
        <w:rPr>
          <w:rFonts w:ascii="LM Sans 10" w:hAnsi="LM Sans 10"/>
          <w:b/>
          <w:bCs/>
        </w:rPr>
        <w:t>two other presentations</w:t>
      </w:r>
      <w:r w:rsidR="00FD6C18">
        <w:rPr>
          <w:rFonts w:ascii="LM Sans 10" w:hAnsi="LM Sans 10"/>
        </w:rPr>
        <w:t xml:space="preserve"> during their Q&amp;A sessions.</w:t>
      </w:r>
      <w:r w:rsidR="00D14819">
        <w:rPr>
          <w:rFonts w:ascii="LM Sans 10" w:hAnsi="LM Sans 10"/>
        </w:rPr>
        <w:t xml:space="preserve"> </w:t>
      </w:r>
    </w:p>
    <w:p w14:paraId="2E2BE1D0" w14:textId="562DC5C2" w:rsidR="00AC5389" w:rsidRPr="00171D89" w:rsidRDefault="00AC5389" w:rsidP="00171D89">
      <w:pPr>
        <w:pStyle w:val="ListParagraph"/>
        <w:numPr>
          <w:ilvl w:val="0"/>
          <w:numId w:val="30"/>
        </w:numPr>
        <w:rPr>
          <w:rFonts w:ascii="LM Sans 10" w:hAnsi="LM Sans 10"/>
        </w:rPr>
      </w:pPr>
      <w:r>
        <w:rPr>
          <w:rFonts w:ascii="LM Sans 10" w:hAnsi="LM Sans 10"/>
        </w:rPr>
        <w:t xml:space="preserve">Everyone in the class, except </w:t>
      </w:r>
      <w:r w:rsidR="00205C19">
        <w:rPr>
          <w:rFonts w:ascii="LM Sans 10" w:hAnsi="LM Sans 10"/>
        </w:rPr>
        <w:t>the authors</w:t>
      </w:r>
      <w:r w:rsidR="00A84326">
        <w:rPr>
          <w:rFonts w:ascii="LM Sans 10" w:hAnsi="LM Sans 10"/>
        </w:rPr>
        <w:t xml:space="preserve"> themselves</w:t>
      </w:r>
      <w:r>
        <w:rPr>
          <w:rFonts w:ascii="LM Sans 10" w:hAnsi="LM Sans 10"/>
        </w:rPr>
        <w:t xml:space="preserve">, will evaluate </w:t>
      </w:r>
      <w:r w:rsidR="00205C19">
        <w:rPr>
          <w:rFonts w:ascii="LM Sans 10" w:hAnsi="LM Sans 10"/>
        </w:rPr>
        <w:t>a</w:t>
      </w:r>
      <w:r>
        <w:rPr>
          <w:rFonts w:ascii="LM Sans 10" w:hAnsi="LM Sans 10"/>
        </w:rPr>
        <w:t xml:space="preserve"> presentation</w:t>
      </w:r>
      <w:r w:rsidR="00171D89">
        <w:rPr>
          <w:rFonts w:ascii="LM Sans 10" w:hAnsi="LM Sans 10"/>
        </w:rPr>
        <w:t xml:space="preserve">. </w:t>
      </w:r>
      <w:r w:rsidRPr="00171D89">
        <w:rPr>
          <w:rFonts w:ascii="LM Sans 10" w:hAnsi="LM Sans 10"/>
        </w:rPr>
        <w:t xml:space="preserve">The criteria </w:t>
      </w:r>
      <w:r w:rsidR="00723CBC">
        <w:rPr>
          <w:rFonts w:ascii="LM Sans 10" w:hAnsi="LM Sans 10"/>
        </w:rPr>
        <w:t xml:space="preserve">for peer evaluation </w:t>
      </w:r>
      <w:r w:rsidRPr="00171D89">
        <w:rPr>
          <w:rFonts w:ascii="LM Sans 10" w:hAnsi="LM Sans 10"/>
        </w:rPr>
        <w:t>include</w:t>
      </w:r>
    </w:p>
    <w:p w14:paraId="6482A687" w14:textId="77777777" w:rsidR="00AC5389" w:rsidRDefault="00AC5389" w:rsidP="00AC5389">
      <w:pPr>
        <w:pStyle w:val="ListParagraph"/>
        <w:numPr>
          <w:ilvl w:val="1"/>
          <w:numId w:val="30"/>
        </w:numPr>
        <w:rPr>
          <w:rFonts w:ascii="LM Sans 10" w:hAnsi="LM Sans 10"/>
        </w:rPr>
      </w:pPr>
      <w:r>
        <w:rPr>
          <w:rFonts w:ascii="LM Sans 10" w:hAnsi="LM Sans 10"/>
        </w:rPr>
        <w:t>Quality of presentation (slides, voice, logic, and expression</w:t>
      </w:r>
      <w:proofErr w:type="gramStart"/>
      <w:r>
        <w:rPr>
          <w:rFonts w:ascii="LM Sans 10" w:hAnsi="LM Sans 10"/>
        </w:rPr>
        <w:t>);</w:t>
      </w:r>
      <w:proofErr w:type="gramEnd"/>
    </w:p>
    <w:p w14:paraId="198C5B6C" w14:textId="77B3F079" w:rsidR="00AC5389" w:rsidRPr="00C544AA" w:rsidRDefault="00AC5389" w:rsidP="00C544AA">
      <w:pPr>
        <w:pStyle w:val="ListParagraph"/>
        <w:numPr>
          <w:ilvl w:val="1"/>
          <w:numId w:val="30"/>
        </w:numPr>
        <w:rPr>
          <w:rFonts w:ascii="LM Sans 10" w:hAnsi="LM Sans 10"/>
        </w:rPr>
      </w:pPr>
      <w:r>
        <w:rPr>
          <w:rFonts w:ascii="LM Sans 10" w:hAnsi="LM Sans 10"/>
        </w:rPr>
        <w:t xml:space="preserve">Design and demonstration of </w:t>
      </w:r>
      <w:r w:rsidR="005547BF">
        <w:rPr>
          <w:rFonts w:ascii="LM Sans 10" w:hAnsi="LM Sans 10"/>
        </w:rPr>
        <w:t>the</w:t>
      </w:r>
      <w:r>
        <w:rPr>
          <w:rFonts w:ascii="LM Sans 10" w:hAnsi="LM Sans 10"/>
        </w:rPr>
        <w:t xml:space="preserve"> data app (easy to use? informative?</w:t>
      </w:r>
      <w:proofErr w:type="gramStart"/>
      <w:r>
        <w:rPr>
          <w:rFonts w:ascii="LM Sans 10" w:hAnsi="LM Sans 10"/>
        </w:rPr>
        <w:t>);</w:t>
      </w:r>
      <w:proofErr w:type="gramEnd"/>
    </w:p>
    <w:p w14:paraId="6BBB4D01" w14:textId="793BFCC2" w:rsidR="005D2C97" w:rsidRDefault="00C544AA" w:rsidP="005D2C97">
      <w:pPr>
        <w:pStyle w:val="ListParagraph"/>
        <w:numPr>
          <w:ilvl w:val="1"/>
          <w:numId w:val="30"/>
        </w:numPr>
        <w:rPr>
          <w:rFonts w:ascii="LM Sans 10" w:hAnsi="LM Sans 10"/>
        </w:rPr>
      </w:pPr>
      <w:r>
        <w:rPr>
          <w:rFonts w:ascii="LM Sans 10" w:hAnsi="LM Sans 10"/>
        </w:rPr>
        <w:t>Extra features that demonstrate the team’s creativity and thoughtfulness, e.g., interesting functions and appearances.</w:t>
      </w:r>
    </w:p>
    <w:p w14:paraId="51D9A6C1" w14:textId="73CCFB49" w:rsidR="005547BF" w:rsidRPr="003556C6" w:rsidRDefault="005547BF" w:rsidP="005547BF">
      <w:pPr>
        <w:pStyle w:val="Heading1"/>
        <w:rPr>
          <w:rFonts w:ascii="LM Sans 10" w:hAnsi="LM Sans 10"/>
        </w:rPr>
      </w:pPr>
      <w:r>
        <w:rPr>
          <w:rFonts w:ascii="LM Sans 10" w:hAnsi="LM Sans 10"/>
        </w:rPr>
        <w:t>Note</w:t>
      </w:r>
    </w:p>
    <w:p w14:paraId="0D5C9CA9" w14:textId="5EBE8B7F" w:rsidR="005547BF" w:rsidRPr="005547BF" w:rsidRDefault="005547BF" w:rsidP="005547BF">
      <w:pPr>
        <w:rPr>
          <w:rFonts w:ascii="LM Sans 10" w:hAnsi="LM Sans 10"/>
        </w:rPr>
      </w:pPr>
      <w:r>
        <w:rPr>
          <w:rFonts w:ascii="LM Sans 10" w:hAnsi="LM Sans 10"/>
        </w:rPr>
        <w:t xml:space="preserve">Hosting the data locally on personal computers is an option, but considering the deployment of the final data app, the teams may consider hosting their data on the SQL server or on Google Drive (regardless of whether they are coding via </w:t>
      </w:r>
      <w:proofErr w:type="spellStart"/>
      <w:r>
        <w:rPr>
          <w:rFonts w:ascii="LM Sans 10" w:hAnsi="LM Sans 10"/>
        </w:rPr>
        <w:t>Colab</w:t>
      </w:r>
      <w:proofErr w:type="spellEnd"/>
      <w:r>
        <w:rPr>
          <w:rFonts w:ascii="LM Sans 10" w:hAnsi="LM Sans 10"/>
        </w:rPr>
        <w:t>.)</w:t>
      </w:r>
    </w:p>
    <w:sectPr w:rsidR="005547BF" w:rsidRPr="005547BF" w:rsidSect="00617B26">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67114" w14:textId="77777777" w:rsidR="00D2348A" w:rsidRDefault="00D2348A">
      <w:pPr>
        <w:spacing w:after="0"/>
      </w:pPr>
      <w:r>
        <w:separator/>
      </w:r>
    </w:p>
  </w:endnote>
  <w:endnote w:type="continuationSeparator" w:id="0">
    <w:p w14:paraId="662AC8B5" w14:textId="77777777" w:rsidR="00D2348A" w:rsidRDefault="00D234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GMinchoB">
    <w:altName w:val="MS Gothic"/>
    <w:panose1 w:val="020B0604020202020204"/>
    <w:charset w:val="80"/>
    <w:family w:val="roman"/>
    <w:notTrueType/>
    <w:pitch w:val="default"/>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LM Sans 10">
    <w:panose1 w:val="00000500000000000000"/>
    <w:charset w:val="4D"/>
    <w:family w:val="auto"/>
    <w:notTrueType/>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78190" w14:textId="77777777" w:rsidR="00D2348A" w:rsidRDefault="00D2348A">
      <w:pPr>
        <w:spacing w:after="0"/>
      </w:pPr>
      <w:r>
        <w:separator/>
      </w:r>
    </w:p>
  </w:footnote>
  <w:footnote w:type="continuationSeparator" w:id="0">
    <w:p w14:paraId="37D090C9" w14:textId="77777777" w:rsidR="00D2348A" w:rsidRDefault="00D234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2FB0D2D"/>
    <w:multiLevelType w:val="hybridMultilevel"/>
    <w:tmpl w:val="704A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7A08A3"/>
    <w:multiLevelType w:val="hybridMultilevel"/>
    <w:tmpl w:val="64C8B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5C359B"/>
    <w:multiLevelType w:val="hybridMultilevel"/>
    <w:tmpl w:val="9274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09D7E86"/>
    <w:multiLevelType w:val="hybridMultilevel"/>
    <w:tmpl w:val="49D28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A41064"/>
    <w:multiLevelType w:val="hybridMultilevel"/>
    <w:tmpl w:val="14985992"/>
    <w:lvl w:ilvl="0" w:tplc="668217C6">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D421EC"/>
    <w:multiLevelType w:val="hybridMultilevel"/>
    <w:tmpl w:val="019ACC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86020DB"/>
    <w:multiLevelType w:val="hybridMultilevel"/>
    <w:tmpl w:val="61DC9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3C2778"/>
    <w:multiLevelType w:val="hybridMultilevel"/>
    <w:tmpl w:val="B680F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5477C0"/>
    <w:multiLevelType w:val="hybridMultilevel"/>
    <w:tmpl w:val="AE9041D4"/>
    <w:lvl w:ilvl="0" w:tplc="668217C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3D392E"/>
    <w:multiLevelType w:val="hybridMultilevel"/>
    <w:tmpl w:val="AEEC2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7074406"/>
    <w:multiLevelType w:val="hybridMultilevel"/>
    <w:tmpl w:val="AC9C5A42"/>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A83807"/>
    <w:multiLevelType w:val="hybridMultilevel"/>
    <w:tmpl w:val="C59A4C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904A0A"/>
    <w:multiLevelType w:val="hybridMultilevel"/>
    <w:tmpl w:val="427AB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31C0E69"/>
    <w:multiLevelType w:val="hybridMultilevel"/>
    <w:tmpl w:val="1448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790ADE"/>
    <w:multiLevelType w:val="hybridMultilevel"/>
    <w:tmpl w:val="2A964B30"/>
    <w:lvl w:ilvl="0" w:tplc="E22A2A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217C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8CA494">
      <w:start w:val="1"/>
      <w:numFmt w:val="bullet"/>
      <w:lvlText w:val="▪"/>
      <w:lvlJc w:val="left"/>
      <w:pPr>
        <w:ind w:left="1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5C61F8">
      <w:start w:val="1"/>
      <w:numFmt w:val="bullet"/>
      <w:lvlText w:val="•"/>
      <w:lvlJc w:val="left"/>
      <w:pPr>
        <w:ind w:left="2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BA52B4">
      <w:start w:val="1"/>
      <w:numFmt w:val="bullet"/>
      <w:lvlText w:val="o"/>
      <w:lvlJc w:val="left"/>
      <w:pPr>
        <w:ind w:left="2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0A2666">
      <w:start w:val="1"/>
      <w:numFmt w:val="bullet"/>
      <w:lvlText w:val="▪"/>
      <w:lvlJc w:val="left"/>
      <w:pPr>
        <w:ind w:left="3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B4C300">
      <w:start w:val="1"/>
      <w:numFmt w:val="bullet"/>
      <w:lvlText w:val="•"/>
      <w:lvlJc w:val="left"/>
      <w:pPr>
        <w:ind w:left="4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8CFFB8">
      <w:start w:val="1"/>
      <w:numFmt w:val="bullet"/>
      <w:lvlText w:val="o"/>
      <w:lvlJc w:val="left"/>
      <w:pPr>
        <w:ind w:left="4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900030">
      <w:start w:val="1"/>
      <w:numFmt w:val="bullet"/>
      <w:lvlText w:val="▪"/>
      <w:lvlJc w:val="left"/>
      <w:pPr>
        <w:ind w:left="5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88F41AC"/>
    <w:multiLevelType w:val="hybridMultilevel"/>
    <w:tmpl w:val="30BADD9E"/>
    <w:lvl w:ilvl="0" w:tplc="10E8100C">
      <w:start w:val="1"/>
      <w:numFmt w:val="decimal"/>
      <w:lvlText w:val="%1."/>
      <w:lvlJc w:val="left"/>
      <w:pPr>
        <w:ind w:left="720" w:hanging="360"/>
      </w:pPr>
      <w:rPr>
        <w:rFont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AF6EE9"/>
    <w:multiLevelType w:val="hybridMultilevel"/>
    <w:tmpl w:val="7908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CE5E92"/>
    <w:multiLevelType w:val="hybridMultilevel"/>
    <w:tmpl w:val="A40C0E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DB5AA7"/>
    <w:multiLevelType w:val="hybridMultilevel"/>
    <w:tmpl w:val="2124C6C6"/>
    <w:lvl w:ilvl="0" w:tplc="10E8100C">
      <w:start w:val="1"/>
      <w:numFmt w:val="decimal"/>
      <w:pStyle w:val="Questions"/>
      <w:lvlText w:val="%1."/>
      <w:lvlJc w:val="left"/>
      <w:pPr>
        <w:ind w:left="153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1659F0"/>
    <w:multiLevelType w:val="hybridMultilevel"/>
    <w:tmpl w:val="33C6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9"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77276135"/>
    <w:multiLevelType w:val="hybridMultilevel"/>
    <w:tmpl w:val="F0F80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9"/>
  </w:num>
  <w:num w:numId="15">
    <w:abstractNumId w:val="29"/>
  </w:num>
  <w:num w:numId="16">
    <w:abstractNumId w:val="15"/>
  </w:num>
  <w:num w:numId="17">
    <w:abstractNumId w:val="27"/>
  </w:num>
  <w:num w:numId="18">
    <w:abstractNumId w:val="11"/>
  </w:num>
  <w:num w:numId="19">
    <w:abstractNumId w:val="39"/>
  </w:num>
  <w:num w:numId="20">
    <w:abstractNumId w:val="30"/>
  </w:num>
  <w:num w:numId="21">
    <w:abstractNumId w:val="12"/>
  </w:num>
  <w:num w:numId="22">
    <w:abstractNumId w:val="24"/>
  </w:num>
  <w:num w:numId="23">
    <w:abstractNumId w:val="38"/>
  </w:num>
  <w:num w:numId="24">
    <w:abstractNumId w:val="35"/>
  </w:num>
  <w:num w:numId="25">
    <w:abstractNumId w:val="36"/>
  </w:num>
  <w:num w:numId="26">
    <w:abstractNumId w:val="10"/>
  </w:num>
  <w:num w:numId="27">
    <w:abstractNumId w:val="20"/>
  </w:num>
  <w:num w:numId="28">
    <w:abstractNumId w:val="36"/>
  </w:num>
  <w:num w:numId="29">
    <w:abstractNumId w:val="32"/>
  </w:num>
  <w:num w:numId="30">
    <w:abstractNumId w:val="18"/>
  </w:num>
  <w:num w:numId="31">
    <w:abstractNumId w:val="37"/>
  </w:num>
  <w:num w:numId="32">
    <w:abstractNumId w:val="14"/>
  </w:num>
  <w:num w:numId="33">
    <w:abstractNumId w:val="33"/>
  </w:num>
  <w:num w:numId="34">
    <w:abstractNumId w:val="33"/>
    <w:lvlOverride w:ilvl="0">
      <w:startOverride w:val="1"/>
    </w:lvlOverride>
  </w:num>
  <w:num w:numId="35">
    <w:abstractNumId w:val="31"/>
  </w:num>
  <w:num w:numId="36">
    <w:abstractNumId w:val="17"/>
  </w:num>
  <w:num w:numId="37">
    <w:abstractNumId w:val="22"/>
  </w:num>
  <w:num w:numId="38">
    <w:abstractNumId w:val="25"/>
  </w:num>
  <w:num w:numId="39">
    <w:abstractNumId w:val="33"/>
    <w:lvlOverride w:ilvl="0">
      <w:startOverride w:val="1"/>
    </w:lvlOverride>
  </w:num>
  <w:num w:numId="40">
    <w:abstractNumId w:val="21"/>
  </w:num>
  <w:num w:numId="41">
    <w:abstractNumId w:val="36"/>
    <w:lvlOverride w:ilvl="0">
      <w:startOverride w:val="1"/>
    </w:lvlOverride>
  </w:num>
  <w:num w:numId="42">
    <w:abstractNumId w:val="36"/>
  </w:num>
  <w:num w:numId="43">
    <w:abstractNumId w:val="28"/>
  </w:num>
  <w:num w:numId="44">
    <w:abstractNumId w:val="13"/>
  </w:num>
  <w:num w:numId="45">
    <w:abstractNumId w:val="40"/>
  </w:num>
  <w:num w:numId="46">
    <w:abstractNumId w:val="26"/>
  </w:num>
  <w:num w:numId="47">
    <w:abstractNumId w:val="34"/>
  </w:num>
  <w:num w:numId="48">
    <w:abstractNumId w:val="16"/>
  </w:num>
  <w:num w:numId="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344"/>
    <w:rsid w:val="00003908"/>
    <w:rsid w:val="000146AF"/>
    <w:rsid w:val="00014B5E"/>
    <w:rsid w:val="00027600"/>
    <w:rsid w:val="00037088"/>
    <w:rsid w:val="00051537"/>
    <w:rsid w:val="00056BC5"/>
    <w:rsid w:val="000623D3"/>
    <w:rsid w:val="000644F3"/>
    <w:rsid w:val="0007275A"/>
    <w:rsid w:val="00077714"/>
    <w:rsid w:val="000A154D"/>
    <w:rsid w:val="000A46A4"/>
    <w:rsid w:val="000A4F59"/>
    <w:rsid w:val="000A6C03"/>
    <w:rsid w:val="000B29F0"/>
    <w:rsid w:val="000B6818"/>
    <w:rsid w:val="000E3642"/>
    <w:rsid w:val="000E79F1"/>
    <w:rsid w:val="000F155B"/>
    <w:rsid w:val="000F5DB9"/>
    <w:rsid w:val="001066C9"/>
    <w:rsid w:val="00110213"/>
    <w:rsid w:val="00117398"/>
    <w:rsid w:val="00121345"/>
    <w:rsid w:val="00122AE5"/>
    <w:rsid w:val="00125036"/>
    <w:rsid w:val="001365A7"/>
    <w:rsid w:val="00136EDB"/>
    <w:rsid w:val="00141A4C"/>
    <w:rsid w:val="00142752"/>
    <w:rsid w:val="00155560"/>
    <w:rsid w:val="0016384F"/>
    <w:rsid w:val="001655AC"/>
    <w:rsid w:val="00165C31"/>
    <w:rsid w:val="00171D89"/>
    <w:rsid w:val="00176AB4"/>
    <w:rsid w:val="00182B04"/>
    <w:rsid w:val="00191724"/>
    <w:rsid w:val="001A3BB0"/>
    <w:rsid w:val="001B29CF"/>
    <w:rsid w:val="001C7034"/>
    <w:rsid w:val="001D53DE"/>
    <w:rsid w:val="001E121F"/>
    <w:rsid w:val="001F1B5F"/>
    <w:rsid w:val="00205C19"/>
    <w:rsid w:val="00224B9E"/>
    <w:rsid w:val="0023455C"/>
    <w:rsid w:val="00235296"/>
    <w:rsid w:val="00241D1B"/>
    <w:rsid w:val="002444A0"/>
    <w:rsid w:val="00245184"/>
    <w:rsid w:val="0027113D"/>
    <w:rsid w:val="002741A8"/>
    <w:rsid w:val="00281441"/>
    <w:rsid w:val="00281FB3"/>
    <w:rsid w:val="0028220F"/>
    <w:rsid w:val="002837D2"/>
    <w:rsid w:val="00292E8F"/>
    <w:rsid w:val="00296002"/>
    <w:rsid w:val="002A7867"/>
    <w:rsid w:val="002A7D28"/>
    <w:rsid w:val="002B4B42"/>
    <w:rsid w:val="002B77A6"/>
    <w:rsid w:val="002B780A"/>
    <w:rsid w:val="002C0AD6"/>
    <w:rsid w:val="002C1650"/>
    <w:rsid w:val="002C5231"/>
    <w:rsid w:val="002C5841"/>
    <w:rsid w:val="002C5C81"/>
    <w:rsid w:val="002C78A2"/>
    <w:rsid w:val="002E0282"/>
    <w:rsid w:val="002E0EB5"/>
    <w:rsid w:val="002E2534"/>
    <w:rsid w:val="002E42CA"/>
    <w:rsid w:val="002F110F"/>
    <w:rsid w:val="002F739D"/>
    <w:rsid w:val="003100CB"/>
    <w:rsid w:val="00320922"/>
    <w:rsid w:val="00321B7D"/>
    <w:rsid w:val="0032403E"/>
    <w:rsid w:val="00334AF5"/>
    <w:rsid w:val="00336397"/>
    <w:rsid w:val="0033691C"/>
    <w:rsid w:val="00346133"/>
    <w:rsid w:val="00346B1A"/>
    <w:rsid w:val="00351A16"/>
    <w:rsid w:val="003556C6"/>
    <w:rsid w:val="00355B40"/>
    <w:rsid w:val="00356C14"/>
    <w:rsid w:val="00362FFC"/>
    <w:rsid w:val="00372DCE"/>
    <w:rsid w:val="00373B2E"/>
    <w:rsid w:val="003836FD"/>
    <w:rsid w:val="0038473B"/>
    <w:rsid w:val="00393746"/>
    <w:rsid w:val="003941B7"/>
    <w:rsid w:val="00394D28"/>
    <w:rsid w:val="00397DEE"/>
    <w:rsid w:val="003A442F"/>
    <w:rsid w:val="003B2454"/>
    <w:rsid w:val="003B478D"/>
    <w:rsid w:val="003C357C"/>
    <w:rsid w:val="003D17E7"/>
    <w:rsid w:val="003D63FA"/>
    <w:rsid w:val="003F6B68"/>
    <w:rsid w:val="00401510"/>
    <w:rsid w:val="00422714"/>
    <w:rsid w:val="004330A3"/>
    <w:rsid w:val="0043602B"/>
    <w:rsid w:val="00437411"/>
    <w:rsid w:val="00441367"/>
    <w:rsid w:val="00443719"/>
    <w:rsid w:val="00443B18"/>
    <w:rsid w:val="00444360"/>
    <w:rsid w:val="004459EF"/>
    <w:rsid w:val="00446769"/>
    <w:rsid w:val="00446BC8"/>
    <w:rsid w:val="00460DEF"/>
    <w:rsid w:val="00461E13"/>
    <w:rsid w:val="00462A8B"/>
    <w:rsid w:val="00463531"/>
    <w:rsid w:val="00472609"/>
    <w:rsid w:val="00480FC5"/>
    <w:rsid w:val="0048645D"/>
    <w:rsid w:val="0049017C"/>
    <w:rsid w:val="00491285"/>
    <w:rsid w:val="00495D80"/>
    <w:rsid w:val="00495D9B"/>
    <w:rsid w:val="004B0F5C"/>
    <w:rsid w:val="004E637A"/>
    <w:rsid w:val="004F4ED3"/>
    <w:rsid w:val="004F7981"/>
    <w:rsid w:val="005017C0"/>
    <w:rsid w:val="00501D3E"/>
    <w:rsid w:val="005332B8"/>
    <w:rsid w:val="00537E40"/>
    <w:rsid w:val="0054487D"/>
    <w:rsid w:val="005547BF"/>
    <w:rsid w:val="0056514E"/>
    <w:rsid w:val="0057012E"/>
    <w:rsid w:val="005717AB"/>
    <w:rsid w:val="0058332C"/>
    <w:rsid w:val="0059538F"/>
    <w:rsid w:val="0059717F"/>
    <w:rsid w:val="005A45DB"/>
    <w:rsid w:val="005B7E7F"/>
    <w:rsid w:val="005C2ECD"/>
    <w:rsid w:val="005C6AA7"/>
    <w:rsid w:val="005D2C97"/>
    <w:rsid w:val="005D5A9E"/>
    <w:rsid w:val="005F5195"/>
    <w:rsid w:val="00601A1D"/>
    <w:rsid w:val="00606067"/>
    <w:rsid w:val="006079FA"/>
    <w:rsid w:val="00611293"/>
    <w:rsid w:val="00617B26"/>
    <w:rsid w:val="00617E00"/>
    <w:rsid w:val="00620CA2"/>
    <w:rsid w:val="006236F2"/>
    <w:rsid w:val="006270A9"/>
    <w:rsid w:val="00630C16"/>
    <w:rsid w:val="00641AAB"/>
    <w:rsid w:val="00643193"/>
    <w:rsid w:val="006431E3"/>
    <w:rsid w:val="006607A9"/>
    <w:rsid w:val="006708F7"/>
    <w:rsid w:val="0067178E"/>
    <w:rsid w:val="00671CE0"/>
    <w:rsid w:val="00674383"/>
    <w:rsid w:val="00675956"/>
    <w:rsid w:val="00681034"/>
    <w:rsid w:val="0068163B"/>
    <w:rsid w:val="00686F05"/>
    <w:rsid w:val="00695EE5"/>
    <w:rsid w:val="006964FE"/>
    <w:rsid w:val="006A7891"/>
    <w:rsid w:val="006C059E"/>
    <w:rsid w:val="006C3A8E"/>
    <w:rsid w:val="006C7443"/>
    <w:rsid w:val="006D71E8"/>
    <w:rsid w:val="006F7807"/>
    <w:rsid w:val="00713CC6"/>
    <w:rsid w:val="007169CB"/>
    <w:rsid w:val="00723CBC"/>
    <w:rsid w:val="00727A02"/>
    <w:rsid w:val="00731F1B"/>
    <w:rsid w:val="00740AA6"/>
    <w:rsid w:val="007478D8"/>
    <w:rsid w:val="0076207F"/>
    <w:rsid w:val="007653AC"/>
    <w:rsid w:val="0077589F"/>
    <w:rsid w:val="00777F51"/>
    <w:rsid w:val="007B2D20"/>
    <w:rsid w:val="007F0A19"/>
    <w:rsid w:val="007F5F2C"/>
    <w:rsid w:val="0080200C"/>
    <w:rsid w:val="00802064"/>
    <w:rsid w:val="00816216"/>
    <w:rsid w:val="00821758"/>
    <w:rsid w:val="00821EA1"/>
    <w:rsid w:val="00826367"/>
    <w:rsid w:val="00846A66"/>
    <w:rsid w:val="00852285"/>
    <w:rsid w:val="00855B60"/>
    <w:rsid w:val="00860B32"/>
    <w:rsid w:val="008727FF"/>
    <w:rsid w:val="0087734B"/>
    <w:rsid w:val="00890829"/>
    <w:rsid w:val="008921B0"/>
    <w:rsid w:val="00893610"/>
    <w:rsid w:val="00893E8E"/>
    <w:rsid w:val="00896BB3"/>
    <w:rsid w:val="00897895"/>
    <w:rsid w:val="008B3FEA"/>
    <w:rsid w:val="008B6628"/>
    <w:rsid w:val="008B7EB6"/>
    <w:rsid w:val="008D243D"/>
    <w:rsid w:val="008D2DCF"/>
    <w:rsid w:val="008E303E"/>
    <w:rsid w:val="008E74F9"/>
    <w:rsid w:val="008F02A8"/>
    <w:rsid w:val="008F1344"/>
    <w:rsid w:val="008F5085"/>
    <w:rsid w:val="008F64D3"/>
    <w:rsid w:val="009008C9"/>
    <w:rsid w:val="00913646"/>
    <w:rsid w:val="00914B1D"/>
    <w:rsid w:val="00917307"/>
    <w:rsid w:val="00931AD5"/>
    <w:rsid w:val="00934A46"/>
    <w:rsid w:val="00934B98"/>
    <w:rsid w:val="00953F1E"/>
    <w:rsid w:val="00953FF7"/>
    <w:rsid w:val="00956BDD"/>
    <w:rsid w:val="00967DBE"/>
    <w:rsid w:val="009731FE"/>
    <w:rsid w:val="009739A1"/>
    <w:rsid w:val="009839E1"/>
    <w:rsid w:val="009864F4"/>
    <w:rsid w:val="009928DB"/>
    <w:rsid w:val="009938ED"/>
    <w:rsid w:val="009C392B"/>
    <w:rsid w:val="009C3E52"/>
    <w:rsid w:val="009C51D7"/>
    <w:rsid w:val="009D5933"/>
    <w:rsid w:val="00A0462B"/>
    <w:rsid w:val="00A064B3"/>
    <w:rsid w:val="00A06F6F"/>
    <w:rsid w:val="00A10DB5"/>
    <w:rsid w:val="00A2189D"/>
    <w:rsid w:val="00A2506B"/>
    <w:rsid w:val="00A25A2B"/>
    <w:rsid w:val="00A43A4D"/>
    <w:rsid w:val="00A56A36"/>
    <w:rsid w:val="00A61813"/>
    <w:rsid w:val="00A67BA9"/>
    <w:rsid w:val="00A80CB6"/>
    <w:rsid w:val="00A84326"/>
    <w:rsid w:val="00A92C40"/>
    <w:rsid w:val="00AA1377"/>
    <w:rsid w:val="00AB00C0"/>
    <w:rsid w:val="00AB4D20"/>
    <w:rsid w:val="00AB5583"/>
    <w:rsid w:val="00AC522A"/>
    <w:rsid w:val="00AC5389"/>
    <w:rsid w:val="00AD01A7"/>
    <w:rsid w:val="00AE7D04"/>
    <w:rsid w:val="00B009B4"/>
    <w:rsid w:val="00B0585E"/>
    <w:rsid w:val="00B05B44"/>
    <w:rsid w:val="00B13AD0"/>
    <w:rsid w:val="00B21B18"/>
    <w:rsid w:val="00B30C29"/>
    <w:rsid w:val="00B3564C"/>
    <w:rsid w:val="00B35FD9"/>
    <w:rsid w:val="00B62155"/>
    <w:rsid w:val="00B71940"/>
    <w:rsid w:val="00B7370B"/>
    <w:rsid w:val="00B77ABB"/>
    <w:rsid w:val="00B80F8C"/>
    <w:rsid w:val="00B87E22"/>
    <w:rsid w:val="00B9014F"/>
    <w:rsid w:val="00B91564"/>
    <w:rsid w:val="00B933A9"/>
    <w:rsid w:val="00B970E7"/>
    <w:rsid w:val="00BB0185"/>
    <w:rsid w:val="00BC2F34"/>
    <w:rsid w:val="00BC5A56"/>
    <w:rsid w:val="00BD768D"/>
    <w:rsid w:val="00BE008F"/>
    <w:rsid w:val="00BE3655"/>
    <w:rsid w:val="00BF31F9"/>
    <w:rsid w:val="00BF6FCD"/>
    <w:rsid w:val="00C00E05"/>
    <w:rsid w:val="00C231E2"/>
    <w:rsid w:val="00C26C63"/>
    <w:rsid w:val="00C27126"/>
    <w:rsid w:val="00C27168"/>
    <w:rsid w:val="00C379EB"/>
    <w:rsid w:val="00C41B87"/>
    <w:rsid w:val="00C476A8"/>
    <w:rsid w:val="00C510E5"/>
    <w:rsid w:val="00C544AA"/>
    <w:rsid w:val="00C545CB"/>
    <w:rsid w:val="00C5709E"/>
    <w:rsid w:val="00C57E8A"/>
    <w:rsid w:val="00C61F8E"/>
    <w:rsid w:val="00C63B99"/>
    <w:rsid w:val="00C95304"/>
    <w:rsid w:val="00CA2D93"/>
    <w:rsid w:val="00CA7CF8"/>
    <w:rsid w:val="00CC16B0"/>
    <w:rsid w:val="00CD10E6"/>
    <w:rsid w:val="00CD41B4"/>
    <w:rsid w:val="00CE741E"/>
    <w:rsid w:val="00CF3F6D"/>
    <w:rsid w:val="00D14819"/>
    <w:rsid w:val="00D231A3"/>
    <w:rsid w:val="00D2348A"/>
    <w:rsid w:val="00D259AA"/>
    <w:rsid w:val="00D3196C"/>
    <w:rsid w:val="00D361E3"/>
    <w:rsid w:val="00D520AD"/>
    <w:rsid w:val="00D61D2D"/>
    <w:rsid w:val="00D72CBA"/>
    <w:rsid w:val="00D859DD"/>
    <w:rsid w:val="00D923C5"/>
    <w:rsid w:val="00D967B7"/>
    <w:rsid w:val="00DA3A17"/>
    <w:rsid w:val="00DA7DD9"/>
    <w:rsid w:val="00DC0AC0"/>
    <w:rsid w:val="00DC1CDB"/>
    <w:rsid w:val="00DC3309"/>
    <w:rsid w:val="00DD4EE5"/>
    <w:rsid w:val="00DD52F4"/>
    <w:rsid w:val="00DF2A34"/>
    <w:rsid w:val="00E00BB4"/>
    <w:rsid w:val="00E05036"/>
    <w:rsid w:val="00E10DD7"/>
    <w:rsid w:val="00E20BE5"/>
    <w:rsid w:val="00E30A58"/>
    <w:rsid w:val="00E42180"/>
    <w:rsid w:val="00E42BC0"/>
    <w:rsid w:val="00E50927"/>
    <w:rsid w:val="00E5467B"/>
    <w:rsid w:val="00E62D76"/>
    <w:rsid w:val="00E6322B"/>
    <w:rsid w:val="00E66E0F"/>
    <w:rsid w:val="00E72C52"/>
    <w:rsid w:val="00E75CC5"/>
    <w:rsid w:val="00E81BF0"/>
    <w:rsid w:val="00E83E4B"/>
    <w:rsid w:val="00E83F26"/>
    <w:rsid w:val="00E846A8"/>
    <w:rsid w:val="00EA4240"/>
    <w:rsid w:val="00EA4C8F"/>
    <w:rsid w:val="00EB060B"/>
    <w:rsid w:val="00ED0535"/>
    <w:rsid w:val="00ED54F3"/>
    <w:rsid w:val="00ED5EF8"/>
    <w:rsid w:val="00EE7601"/>
    <w:rsid w:val="00EF1CD2"/>
    <w:rsid w:val="00F100A6"/>
    <w:rsid w:val="00F14DBD"/>
    <w:rsid w:val="00F62B62"/>
    <w:rsid w:val="00F64387"/>
    <w:rsid w:val="00F8386D"/>
    <w:rsid w:val="00F846B8"/>
    <w:rsid w:val="00FC3BB0"/>
    <w:rsid w:val="00FC48E8"/>
    <w:rsid w:val="00FD0E49"/>
    <w:rsid w:val="00FD6C18"/>
    <w:rsid w:val="00FE54B4"/>
    <w:rsid w:val="00FF6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EBE1C"/>
  <w15:chartTrackingRefBased/>
  <w15:docId w15:val="{154D2825-314B-4D7E-A1C8-0C9BE2D5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304"/>
    <w:pPr>
      <w:spacing w:after="120"/>
    </w:pPr>
    <w:rPr>
      <w:rFonts w:ascii="Times New Roman" w:hAnsi="Times New Roman"/>
    </w:rPr>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0B5294" w:themeColor="accent1" w:themeShade="BF"/>
      <w:sz w:val="28"/>
      <w:szCs w:val="32"/>
    </w:rPr>
  </w:style>
  <w:style w:type="paragraph" w:styleId="Heading2">
    <w:name w:val="heading 2"/>
    <w:basedOn w:val="Normal"/>
    <w:next w:val="Normal"/>
    <w:link w:val="Heading2Char"/>
    <w:uiPriority w:val="9"/>
    <w:unhideWhenUsed/>
    <w:qFormat/>
    <w:rsid w:val="009C51D7"/>
    <w:pPr>
      <w:keepNext/>
      <w:keepLines/>
      <w:spacing w:before="60" w:after="40"/>
      <w:contextualSpacing/>
      <w:outlineLvl w:val="1"/>
    </w:pPr>
    <w:rPr>
      <w:rFonts w:asciiTheme="majorHAnsi" w:eastAsiaTheme="majorEastAsia" w:hAnsiTheme="majorHAnsi" w:cstheme="majorBidi"/>
      <w:b/>
      <w:color w:val="262626" w:themeColor="text1" w:themeTint="D9"/>
      <w:sz w:val="24"/>
      <w:szCs w:val="26"/>
    </w:rPr>
  </w:style>
  <w:style w:type="paragraph" w:styleId="Heading3">
    <w:name w:val="heading 3"/>
    <w:basedOn w:val="Normal"/>
    <w:next w:val="Normal"/>
    <w:link w:val="Heading3Char"/>
    <w:uiPriority w:val="9"/>
    <w:unhideWhenUsed/>
    <w:qFormat/>
    <w:rsid w:val="008F1344"/>
    <w:pPr>
      <w:keepNext/>
      <w:keepLines/>
      <w:spacing w:before="40" w:after="0"/>
      <w:outlineLvl w:val="2"/>
    </w:pPr>
    <w:rPr>
      <w:rFonts w:asciiTheme="majorHAnsi" w:eastAsiaTheme="majorEastAsia" w:hAnsiTheme="majorHAnsi" w:cstheme="majorBidi"/>
      <w:color w:val="073662"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0F6FC6" w:themeColor="accent1"/>
      </w:pBdr>
      <w:contextualSpacing/>
    </w:pPr>
    <w:rPr>
      <w:rFonts w:asciiTheme="majorHAnsi" w:eastAsiaTheme="majorEastAsia" w:hAnsiTheme="majorHAnsi" w:cstheme="majorBidi"/>
      <w:color w:val="0B5294"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0B5294" w:themeColor="accent1" w:themeShade="BF"/>
      <w:kern w:val="28"/>
      <w:sz w:val="56"/>
    </w:rPr>
  </w:style>
  <w:style w:type="character" w:styleId="PlaceholderText">
    <w:name w:val="Placeholder Text"/>
    <w:basedOn w:val="DefaultParagraphFont"/>
    <w:uiPriority w:val="99"/>
    <w:semiHidden/>
    <w:rsid w:val="00E83E4B"/>
    <w:rPr>
      <w:color w:val="112F51"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0B5294" w:themeColor="accent1" w:themeShade="BF"/>
    </w:rPr>
  </w:style>
  <w:style w:type="character" w:customStyle="1" w:styleId="FooterChar">
    <w:name w:val="Footer Char"/>
    <w:basedOn w:val="DefaultParagraphFont"/>
    <w:link w:val="Footer"/>
    <w:uiPriority w:val="99"/>
    <w:rsid w:val="00681034"/>
    <w:rPr>
      <w:color w:val="0B5294"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0B5294" w:themeColor="accent1" w:themeShade="BF"/>
      <w:sz w:val="28"/>
      <w:szCs w:val="32"/>
    </w:rPr>
  </w:style>
  <w:style w:type="character" w:customStyle="1" w:styleId="Heading2Char">
    <w:name w:val="Heading 2 Char"/>
    <w:basedOn w:val="DefaultParagraphFont"/>
    <w:link w:val="Heading2"/>
    <w:uiPriority w:val="9"/>
    <w:rsid w:val="009C51D7"/>
    <w:rPr>
      <w:rFonts w:asciiTheme="majorHAnsi" w:eastAsiaTheme="majorEastAsia" w:hAnsiTheme="majorHAnsi" w:cstheme="majorBidi"/>
      <w:b/>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0B5294" w:themeColor="accent1" w:themeShade="BF"/>
    </w:rPr>
  </w:style>
  <w:style w:type="character" w:styleId="IntenseReference">
    <w:name w:val="Intense Reference"/>
    <w:basedOn w:val="DefaultParagraphFont"/>
    <w:uiPriority w:val="32"/>
    <w:semiHidden/>
    <w:unhideWhenUsed/>
    <w:qFormat/>
    <w:rPr>
      <w:b/>
      <w:bCs/>
      <w:caps w:val="0"/>
      <w:smallCaps/>
      <w:color w:val="0B5294"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semiHidden/>
    <w:rPr>
      <w:i/>
      <w:iCs/>
      <w:color w:val="0B5294"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54A738" w:themeColor="accent5" w:themeShade="BF"/>
      <w:u w:val="single"/>
    </w:rPr>
  </w:style>
  <w:style w:type="character" w:styleId="Hyperlink">
    <w:name w:val="Hyperlink"/>
    <w:basedOn w:val="DefaultParagraphFont"/>
    <w:uiPriority w:val="99"/>
    <w:unhideWhenUsed/>
    <w:rsid w:val="00E83E4B"/>
    <w:rPr>
      <w:color w:val="0B5294" w:themeColor="accent1" w:themeShade="BF"/>
      <w:u w:val="single"/>
    </w:rPr>
  </w:style>
  <w:style w:type="paragraph" w:styleId="BodyText3">
    <w:name w:val="Body Text 3"/>
    <w:basedOn w:val="Normal"/>
    <w:link w:val="BodyText3Char"/>
    <w:uiPriority w:val="99"/>
    <w:semiHidden/>
    <w:unhideWhenUsed/>
    <w:rsid w:val="00E83E4B"/>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0F6FC6" w:themeColor="accent1"/>
        <w:left w:val="single" w:sz="2" w:space="10" w:color="0F6FC6" w:themeColor="accent1"/>
        <w:bottom w:val="single" w:sz="2" w:space="10" w:color="0F6FC6" w:themeColor="accent1"/>
        <w:right w:val="single" w:sz="2" w:space="10" w:color="0F6FC6" w:themeColor="accent1"/>
      </w:pBdr>
      <w:ind w:left="1152" w:right="1152"/>
    </w:pPr>
    <w:rPr>
      <w:i/>
      <w:iCs/>
      <w:color w:val="0B5294" w:themeColor="accent1" w:themeShade="BF"/>
    </w:rPr>
  </w:style>
  <w:style w:type="paragraph" w:styleId="BodyTextIndent3">
    <w:name w:val="Body Text Indent 3"/>
    <w:basedOn w:val="Normal"/>
    <w:link w:val="BodyTextIndent3Char"/>
    <w:uiPriority w:val="99"/>
    <w:semiHidden/>
    <w:unhideWhenUsed/>
    <w:rsid w:val="00E83E4B"/>
    <w:pPr>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17406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Heading3Char">
    <w:name w:val="Heading 3 Char"/>
    <w:basedOn w:val="DefaultParagraphFont"/>
    <w:link w:val="Heading3"/>
    <w:uiPriority w:val="9"/>
    <w:rsid w:val="008F1344"/>
    <w:rPr>
      <w:rFonts w:asciiTheme="majorHAnsi" w:eastAsiaTheme="majorEastAsia" w:hAnsiTheme="majorHAnsi" w:cstheme="majorBidi"/>
      <w:color w:val="073662" w:themeColor="accent1" w:themeShade="7F"/>
      <w:sz w:val="24"/>
      <w:szCs w:val="24"/>
    </w:rPr>
  </w:style>
  <w:style w:type="table" w:styleId="ListTable3-Accent1">
    <w:name w:val="List Table 3 Accent 1"/>
    <w:basedOn w:val="TableNormal"/>
    <w:uiPriority w:val="48"/>
    <w:rsid w:val="001365A7"/>
    <w:pPr>
      <w:spacing w:after="0"/>
    </w:pPr>
    <w:tblPr>
      <w:tblStyleRowBandSize w:val="1"/>
      <w:tblStyleColBandSize w:val="1"/>
      <w:tblBorders>
        <w:top w:val="single" w:sz="4" w:space="0" w:color="0F6FC6" w:themeColor="accent1"/>
        <w:left w:val="single" w:sz="4" w:space="0" w:color="0F6FC6" w:themeColor="accent1"/>
        <w:bottom w:val="single" w:sz="4" w:space="0" w:color="0F6FC6" w:themeColor="accent1"/>
        <w:right w:val="single" w:sz="4" w:space="0" w:color="0F6FC6" w:themeColor="accent1"/>
      </w:tblBorders>
    </w:tblPr>
    <w:tblStylePr w:type="firstRow">
      <w:rPr>
        <w:b/>
        <w:bCs/>
        <w:color w:val="FFFFFF" w:themeColor="background1"/>
      </w:rPr>
      <w:tblPr/>
      <w:tcPr>
        <w:shd w:val="clear" w:color="auto" w:fill="0F6FC6" w:themeFill="accent1"/>
      </w:tcPr>
    </w:tblStylePr>
    <w:tblStylePr w:type="lastRow">
      <w:rPr>
        <w:b/>
        <w:bCs/>
      </w:rPr>
      <w:tblPr/>
      <w:tcPr>
        <w:tcBorders>
          <w:top w:val="double" w:sz="4" w:space="0" w:color="0F6F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6FC6" w:themeColor="accent1"/>
          <w:right w:val="single" w:sz="4" w:space="0" w:color="0F6FC6" w:themeColor="accent1"/>
        </w:tcBorders>
      </w:tcPr>
    </w:tblStylePr>
    <w:tblStylePr w:type="band1Horz">
      <w:tblPr/>
      <w:tcPr>
        <w:tcBorders>
          <w:top w:val="single" w:sz="4" w:space="0" w:color="0F6FC6" w:themeColor="accent1"/>
          <w:bottom w:val="single" w:sz="4" w:space="0" w:color="0F6F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6FC6" w:themeColor="accent1"/>
          <w:left w:val="nil"/>
        </w:tcBorders>
      </w:tcPr>
    </w:tblStylePr>
    <w:tblStylePr w:type="swCell">
      <w:tblPr/>
      <w:tcPr>
        <w:tcBorders>
          <w:top w:val="double" w:sz="4" w:space="0" w:color="0F6FC6" w:themeColor="accent1"/>
          <w:right w:val="nil"/>
        </w:tcBorders>
      </w:tcPr>
    </w:tblStylePr>
  </w:style>
  <w:style w:type="table" w:styleId="ListTable2">
    <w:name w:val="List Table 2"/>
    <w:basedOn w:val="TableNormal"/>
    <w:uiPriority w:val="47"/>
    <w:rsid w:val="001365A7"/>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1365A7"/>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Questions">
    <w:name w:val="Questions"/>
    <w:basedOn w:val="Normal"/>
    <w:link w:val="QuestionsChar"/>
    <w:qFormat/>
    <w:rsid w:val="009938ED"/>
    <w:pPr>
      <w:numPr>
        <w:numId w:val="28"/>
      </w:numPr>
    </w:pPr>
    <w:rPr>
      <w:rFonts w:eastAsiaTheme="majorEastAsia" w:cstheme="majorBidi"/>
      <w:szCs w:val="26"/>
    </w:rPr>
  </w:style>
  <w:style w:type="character" w:customStyle="1" w:styleId="QuestionsChar">
    <w:name w:val="Questions Char"/>
    <w:basedOn w:val="DefaultParagraphFont"/>
    <w:link w:val="Questions"/>
    <w:rsid w:val="009938ED"/>
    <w:rPr>
      <w:rFonts w:eastAsiaTheme="majorEastAsia" w:cstheme="majorBidi"/>
      <w:szCs w:val="26"/>
    </w:rPr>
  </w:style>
  <w:style w:type="paragraph" w:styleId="ListParagraph">
    <w:name w:val="List Paragraph"/>
    <w:basedOn w:val="Normal"/>
    <w:uiPriority w:val="34"/>
    <w:unhideWhenUsed/>
    <w:qFormat/>
    <w:rsid w:val="00D72CBA"/>
    <w:pPr>
      <w:ind w:left="720"/>
      <w:contextualSpacing/>
    </w:pPr>
  </w:style>
  <w:style w:type="character" w:styleId="UnresolvedMention">
    <w:name w:val="Unresolved Mention"/>
    <w:basedOn w:val="DefaultParagraphFont"/>
    <w:uiPriority w:val="99"/>
    <w:semiHidden/>
    <w:unhideWhenUsed/>
    <w:rsid w:val="00BE008F"/>
    <w:rPr>
      <w:color w:val="605E5C"/>
      <w:shd w:val="clear" w:color="auto" w:fill="E1DFDD"/>
    </w:rPr>
  </w:style>
  <w:style w:type="character" w:styleId="FootnoteReference">
    <w:name w:val="footnote reference"/>
    <w:basedOn w:val="DefaultParagraphFont"/>
    <w:uiPriority w:val="99"/>
    <w:semiHidden/>
    <w:unhideWhenUsed/>
    <w:rsid w:val="002C78A2"/>
    <w:rPr>
      <w:vertAlign w:val="superscript"/>
    </w:rPr>
  </w:style>
  <w:style w:type="character" w:customStyle="1" w:styleId="apple-converted-space">
    <w:name w:val="apple-converted-space"/>
    <w:basedOn w:val="DefaultParagraphFont"/>
    <w:rsid w:val="00EB0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7346">
      <w:bodyDiv w:val="1"/>
      <w:marLeft w:val="0"/>
      <w:marRight w:val="0"/>
      <w:marTop w:val="0"/>
      <w:marBottom w:val="0"/>
      <w:divBdr>
        <w:top w:val="none" w:sz="0" w:space="0" w:color="auto"/>
        <w:left w:val="none" w:sz="0" w:space="0" w:color="auto"/>
        <w:bottom w:val="none" w:sz="0" w:space="0" w:color="auto"/>
        <w:right w:val="none" w:sz="0" w:space="0" w:color="auto"/>
      </w:divBdr>
    </w:div>
    <w:div w:id="67117956">
      <w:bodyDiv w:val="1"/>
      <w:marLeft w:val="0"/>
      <w:marRight w:val="0"/>
      <w:marTop w:val="0"/>
      <w:marBottom w:val="0"/>
      <w:divBdr>
        <w:top w:val="none" w:sz="0" w:space="0" w:color="auto"/>
        <w:left w:val="none" w:sz="0" w:space="0" w:color="auto"/>
        <w:bottom w:val="none" w:sz="0" w:space="0" w:color="auto"/>
        <w:right w:val="none" w:sz="0" w:space="0" w:color="auto"/>
      </w:divBdr>
    </w:div>
    <w:div w:id="86462441">
      <w:bodyDiv w:val="1"/>
      <w:marLeft w:val="0"/>
      <w:marRight w:val="0"/>
      <w:marTop w:val="0"/>
      <w:marBottom w:val="0"/>
      <w:divBdr>
        <w:top w:val="none" w:sz="0" w:space="0" w:color="auto"/>
        <w:left w:val="none" w:sz="0" w:space="0" w:color="auto"/>
        <w:bottom w:val="none" w:sz="0" w:space="0" w:color="auto"/>
        <w:right w:val="none" w:sz="0" w:space="0" w:color="auto"/>
      </w:divBdr>
    </w:div>
    <w:div w:id="259483712">
      <w:bodyDiv w:val="1"/>
      <w:marLeft w:val="0"/>
      <w:marRight w:val="0"/>
      <w:marTop w:val="0"/>
      <w:marBottom w:val="0"/>
      <w:divBdr>
        <w:top w:val="none" w:sz="0" w:space="0" w:color="auto"/>
        <w:left w:val="none" w:sz="0" w:space="0" w:color="auto"/>
        <w:bottom w:val="none" w:sz="0" w:space="0" w:color="auto"/>
        <w:right w:val="none" w:sz="0" w:space="0" w:color="auto"/>
      </w:divBdr>
    </w:div>
    <w:div w:id="368186831">
      <w:bodyDiv w:val="1"/>
      <w:marLeft w:val="0"/>
      <w:marRight w:val="0"/>
      <w:marTop w:val="0"/>
      <w:marBottom w:val="0"/>
      <w:divBdr>
        <w:top w:val="none" w:sz="0" w:space="0" w:color="auto"/>
        <w:left w:val="none" w:sz="0" w:space="0" w:color="auto"/>
        <w:bottom w:val="none" w:sz="0" w:space="0" w:color="auto"/>
        <w:right w:val="none" w:sz="0" w:space="0" w:color="auto"/>
      </w:divBdr>
    </w:div>
    <w:div w:id="420487823">
      <w:bodyDiv w:val="1"/>
      <w:marLeft w:val="0"/>
      <w:marRight w:val="0"/>
      <w:marTop w:val="0"/>
      <w:marBottom w:val="0"/>
      <w:divBdr>
        <w:top w:val="none" w:sz="0" w:space="0" w:color="auto"/>
        <w:left w:val="none" w:sz="0" w:space="0" w:color="auto"/>
        <w:bottom w:val="none" w:sz="0" w:space="0" w:color="auto"/>
        <w:right w:val="none" w:sz="0" w:space="0" w:color="auto"/>
      </w:divBdr>
    </w:div>
    <w:div w:id="459155992">
      <w:bodyDiv w:val="1"/>
      <w:marLeft w:val="0"/>
      <w:marRight w:val="0"/>
      <w:marTop w:val="0"/>
      <w:marBottom w:val="0"/>
      <w:divBdr>
        <w:top w:val="none" w:sz="0" w:space="0" w:color="auto"/>
        <w:left w:val="none" w:sz="0" w:space="0" w:color="auto"/>
        <w:bottom w:val="none" w:sz="0" w:space="0" w:color="auto"/>
        <w:right w:val="none" w:sz="0" w:space="0" w:color="auto"/>
      </w:divBdr>
    </w:div>
    <w:div w:id="541328688">
      <w:bodyDiv w:val="1"/>
      <w:marLeft w:val="0"/>
      <w:marRight w:val="0"/>
      <w:marTop w:val="0"/>
      <w:marBottom w:val="0"/>
      <w:divBdr>
        <w:top w:val="none" w:sz="0" w:space="0" w:color="auto"/>
        <w:left w:val="none" w:sz="0" w:space="0" w:color="auto"/>
        <w:bottom w:val="none" w:sz="0" w:space="0" w:color="auto"/>
        <w:right w:val="none" w:sz="0" w:space="0" w:color="auto"/>
      </w:divBdr>
    </w:div>
    <w:div w:id="572281809">
      <w:bodyDiv w:val="1"/>
      <w:marLeft w:val="0"/>
      <w:marRight w:val="0"/>
      <w:marTop w:val="0"/>
      <w:marBottom w:val="0"/>
      <w:divBdr>
        <w:top w:val="none" w:sz="0" w:space="0" w:color="auto"/>
        <w:left w:val="none" w:sz="0" w:space="0" w:color="auto"/>
        <w:bottom w:val="none" w:sz="0" w:space="0" w:color="auto"/>
        <w:right w:val="none" w:sz="0" w:space="0" w:color="auto"/>
      </w:divBdr>
    </w:div>
    <w:div w:id="632296568">
      <w:bodyDiv w:val="1"/>
      <w:marLeft w:val="0"/>
      <w:marRight w:val="0"/>
      <w:marTop w:val="0"/>
      <w:marBottom w:val="0"/>
      <w:divBdr>
        <w:top w:val="none" w:sz="0" w:space="0" w:color="auto"/>
        <w:left w:val="none" w:sz="0" w:space="0" w:color="auto"/>
        <w:bottom w:val="none" w:sz="0" w:space="0" w:color="auto"/>
        <w:right w:val="none" w:sz="0" w:space="0" w:color="auto"/>
      </w:divBdr>
    </w:div>
    <w:div w:id="696661527">
      <w:bodyDiv w:val="1"/>
      <w:marLeft w:val="0"/>
      <w:marRight w:val="0"/>
      <w:marTop w:val="0"/>
      <w:marBottom w:val="0"/>
      <w:divBdr>
        <w:top w:val="none" w:sz="0" w:space="0" w:color="auto"/>
        <w:left w:val="none" w:sz="0" w:space="0" w:color="auto"/>
        <w:bottom w:val="none" w:sz="0" w:space="0" w:color="auto"/>
        <w:right w:val="none" w:sz="0" w:space="0" w:color="auto"/>
      </w:divBdr>
    </w:div>
    <w:div w:id="744567513">
      <w:bodyDiv w:val="1"/>
      <w:marLeft w:val="0"/>
      <w:marRight w:val="0"/>
      <w:marTop w:val="0"/>
      <w:marBottom w:val="0"/>
      <w:divBdr>
        <w:top w:val="none" w:sz="0" w:space="0" w:color="auto"/>
        <w:left w:val="none" w:sz="0" w:space="0" w:color="auto"/>
        <w:bottom w:val="none" w:sz="0" w:space="0" w:color="auto"/>
        <w:right w:val="none" w:sz="0" w:space="0" w:color="auto"/>
      </w:divBdr>
    </w:div>
    <w:div w:id="801966180">
      <w:bodyDiv w:val="1"/>
      <w:marLeft w:val="0"/>
      <w:marRight w:val="0"/>
      <w:marTop w:val="0"/>
      <w:marBottom w:val="0"/>
      <w:divBdr>
        <w:top w:val="none" w:sz="0" w:space="0" w:color="auto"/>
        <w:left w:val="none" w:sz="0" w:space="0" w:color="auto"/>
        <w:bottom w:val="none" w:sz="0" w:space="0" w:color="auto"/>
        <w:right w:val="none" w:sz="0" w:space="0" w:color="auto"/>
      </w:divBdr>
    </w:div>
    <w:div w:id="912858450">
      <w:bodyDiv w:val="1"/>
      <w:marLeft w:val="0"/>
      <w:marRight w:val="0"/>
      <w:marTop w:val="0"/>
      <w:marBottom w:val="0"/>
      <w:divBdr>
        <w:top w:val="none" w:sz="0" w:space="0" w:color="auto"/>
        <w:left w:val="none" w:sz="0" w:space="0" w:color="auto"/>
        <w:bottom w:val="none" w:sz="0" w:space="0" w:color="auto"/>
        <w:right w:val="none" w:sz="0" w:space="0" w:color="auto"/>
      </w:divBdr>
    </w:div>
    <w:div w:id="1051342980">
      <w:bodyDiv w:val="1"/>
      <w:marLeft w:val="0"/>
      <w:marRight w:val="0"/>
      <w:marTop w:val="0"/>
      <w:marBottom w:val="0"/>
      <w:divBdr>
        <w:top w:val="none" w:sz="0" w:space="0" w:color="auto"/>
        <w:left w:val="none" w:sz="0" w:space="0" w:color="auto"/>
        <w:bottom w:val="none" w:sz="0" w:space="0" w:color="auto"/>
        <w:right w:val="none" w:sz="0" w:space="0" w:color="auto"/>
      </w:divBdr>
    </w:div>
    <w:div w:id="1076323251">
      <w:bodyDiv w:val="1"/>
      <w:marLeft w:val="0"/>
      <w:marRight w:val="0"/>
      <w:marTop w:val="0"/>
      <w:marBottom w:val="0"/>
      <w:divBdr>
        <w:top w:val="none" w:sz="0" w:space="0" w:color="auto"/>
        <w:left w:val="none" w:sz="0" w:space="0" w:color="auto"/>
        <w:bottom w:val="none" w:sz="0" w:space="0" w:color="auto"/>
        <w:right w:val="none" w:sz="0" w:space="0" w:color="auto"/>
      </w:divBdr>
    </w:div>
    <w:div w:id="1100027779">
      <w:bodyDiv w:val="1"/>
      <w:marLeft w:val="0"/>
      <w:marRight w:val="0"/>
      <w:marTop w:val="0"/>
      <w:marBottom w:val="0"/>
      <w:divBdr>
        <w:top w:val="none" w:sz="0" w:space="0" w:color="auto"/>
        <w:left w:val="none" w:sz="0" w:space="0" w:color="auto"/>
        <w:bottom w:val="none" w:sz="0" w:space="0" w:color="auto"/>
        <w:right w:val="none" w:sz="0" w:space="0" w:color="auto"/>
      </w:divBdr>
    </w:div>
    <w:div w:id="1146892508">
      <w:bodyDiv w:val="1"/>
      <w:marLeft w:val="0"/>
      <w:marRight w:val="0"/>
      <w:marTop w:val="0"/>
      <w:marBottom w:val="0"/>
      <w:divBdr>
        <w:top w:val="none" w:sz="0" w:space="0" w:color="auto"/>
        <w:left w:val="none" w:sz="0" w:space="0" w:color="auto"/>
        <w:bottom w:val="none" w:sz="0" w:space="0" w:color="auto"/>
        <w:right w:val="none" w:sz="0" w:space="0" w:color="auto"/>
      </w:divBdr>
    </w:div>
    <w:div w:id="1186359939">
      <w:bodyDiv w:val="1"/>
      <w:marLeft w:val="0"/>
      <w:marRight w:val="0"/>
      <w:marTop w:val="0"/>
      <w:marBottom w:val="0"/>
      <w:divBdr>
        <w:top w:val="none" w:sz="0" w:space="0" w:color="auto"/>
        <w:left w:val="none" w:sz="0" w:space="0" w:color="auto"/>
        <w:bottom w:val="none" w:sz="0" w:space="0" w:color="auto"/>
        <w:right w:val="none" w:sz="0" w:space="0" w:color="auto"/>
      </w:divBdr>
    </w:div>
    <w:div w:id="1225724784">
      <w:bodyDiv w:val="1"/>
      <w:marLeft w:val="0"/>
      <w:marRight w:val="0"/>
      <w:marTop w:val="0"/>
      <w:marBottom w:val="0"/>
      <w:divBdr>
        <w:top w:val="none" w:sz="0" w:space="0" w:color="auto"/>
        <w:left w:val="none" w:sz="0" w:space="0" w:color="auto"/>
        <w:bottom w:val="none" w:sz="0" w:space="0" w:color="auto"/>
        <w:right w:val="none" w:sz="0" w:space="0" w:color="auto"/>
      </w:divBdr>
    </w:div>
    <w:div w:id="1328753317">
      <w:bodyDiv w:val="1"/>
      <w:marLeft w:val="0"/>
      <w:marRight w:val="0"/>
      <w:marTop w:val="0"/>
      <w:marBottom w:val="0"/>
      <w:divBdr>
        <w:top w:val="none" w:sz="0" w:space="0" w:color="auto"/>
        <w:left w:val="none" w:sz="0" w:space="0" w:color="auto"/>
        <w:bottom w:val="none" w:sz="0" w:space="0" w:color="auto"/>
        <w:right w:val="none" w:sz="0" w:space="0" w:color="auto"/>
      </w:divBdr>
    </w:div>
    <w:div w:id="1345284114">
      <w:bodyDiv w:val="1"/>
      <w:marLeft w:val="0"/>
      <w:marRight w:val="0"/>
      <w:marTop w:val="0"/>
      <w:marBottom w:val="0"/>
      <w:divBdr>
        <w:top w:val="none" w:sz="0" w:space="0" w:color="auto"/>
        <w:left w:val="none" w:sz="0" w:space="0" w:color="auto"/>
        <w:bottom w:val="none" w:sz="0" w:space="0" w:color="auto"/>
        <w:right w:val="none" w:sz="0" w:space="0" w:color="auto"/>
      </w:divBdr>
    </w:div>
    <w:div w:id="1390689328">
      <w:bodyDiv w:val="1"/>
      <w:marLeft w:val="0"/>
      <w:marRight w:val="0"/>
      <w:marTop w:val="0"/>
      <w:marBottom w:val="0"/>
      <w:divBdr>
        <w:top w:val="none" w:sz="0" w:space="0" w:color="auto"/>
        <w:left w:val="none" w:sz="0" w:space="0" w:color="auto"/>
        <w:bottom w:val="none" w:sz="0" w:space="0" w:color="auto"/>
        <w:right w:val="none" w:sz="0" w:space="0" w:color="auto"/>
      </w:divBdr>
    </w:div>
    <w:div w:id="1396390464">
      <w:bodyDiv w:val="1"/>
      <w:marLeft w:val="0"/>
      <w:marRight w:val="0"/>
      <w:marTop w:val="0"/>
      <w:marBottom w:val="0"/>
      <w:divBdr>
        <w:top w:val="none" w:sz="0" w:space="0" w:color="auto"/>
        <w:left w:val="none" w:sz="0" w:space="0" w:color="auto"/>
        <w:bottom w:val="none" w:sz="0" w:space="0" w:color="auto"/>
        <w:right w:val="none" w:sz="0" w:space="0" w:color="auto"/>
      </w:divBdr>
    </w:div>
    <w:div w:id="1452090896">
      <w:bodyDiv w:val="1"/>
      <w:marLeft w:val="0"/>
      <w:marRight w:val="0"/>
      <w:marTop w:val="0"/>
      <w:marBottom w:val="0"/>
      <w:divBdr>
        <w:top w:val="none" w:sz="0" w:space="0" w:color="auto"/>
        <w:left w:val="none" w:sz="0" w:space="0" w:color="auto"/>
        <w:bottom w:val="none" w:sz="0" w:space="0" w:color="auto"/>
        <w:right w:val="none" w:sz="0" w:space="0" w:color="auto"/>
      </w:divBdr>
    </w:div>
    <w:div w:id="1452437598">
      <w:bodyDiv w:val="1"/>
      <w:marLeft w:val="0"/>
      <w:marRight w:val="0"/>
      <w:marTop w:val="0"/>
      <w:marBottom w:val="0"/>
      <w:divBdr>
        <w:top w:val="none" w:sz="0" w:space="0" w:color="auto"/>
        <w:left w:val="none" w:sz="0" w:space="0" w:color="auto"/>
        <w:bottom w:val="none" w:sz="0" w:space="0" w:color="auto"/>
        <w:right w:val="none" w:sz="0" w:space="0" w:color="auto"/>
      </w:divBdr>
    </w:div>
    <w:div w:id="1481732705">
      <w:bodyDiv w:val="1"/>
      <w:marLeft w:val="0"/>
      <w:marRight w:val="0"/>
      <w:marTop w:val="0"/>
      <w:marBottom w:val="0"/>
      <w:divBdr>
        <w:top w:val="none" w:sz="0" w:space="0" w:color="auto"/>
        <w:left w:val="none" w:sz="0" w:space="0" w:color="auto"/>
        <w:bottom w:val="none" w:sz="0" w:space="0" w:color="auto"/>
        <w:right w:val="none" w:sz="0" w:space="0" w:color="auto"/>
      </w:divBdr>
    </w:div>
    <w:div w:id="1570340070">
      <w:bodyDiv w:val="1"/>
      <w:marLeft w:val="0"/>
      <w:marRight w:val="0"/>
      <w:marTop w:val="0"/>
      <w:marBottom w:val="0"/>
      <w:divBdr>
        <w:top w:val="none" w:sz="0" w:space="0" w:color="auto"/>
        <w:left w:val="none" w:sz="0" w:space="0" w:color="auto"/>
        <w:bottom w:val="none" w:sz="0" w:space="0" w:color="auto"/>
        <w:right w:val="none" w:sz="0" w:space="0" w:color="auto"/>
      </w:divBdr>
    </w:div>
    <w:div w:id="1596983644">
      <w:bodyDiv w:val="1"/>
      <w:marLeft w:val="0"/>
      <w:marRight w:val="0"/>
      <w:marTop w:val="0"/>
      <w:marBottom w:val="0"/>
      <w:divBdr>
        <w:top w:val="none" w:sz="0" w:space="0" w:color="auto"/>
        <w:left w:val="none" w:sz="0" w:space="0" w:color="auto"/>
        <w:bottom w:val="none" w:sz="0" w:space="0" w:color="auto"/>
        <w:right w:val="none" w:sz="0" w:space="0" w:color="auto"/>
      </w:divBdr>
    </w:div>
    <w:div w:id="1832983344">
      <w:bodyDiv w:val="1"/>
      <w:marLeft w:val="0"/>
      <w:marRight w:val="0"/>
      <w:marTop w:val="0"/>
      <w:marBottom w:val="0"/>
      <w:divBdr>
        <w:top w:val="none" w:sz="0" w:space="0" w:color="auto"/>
        <w:left w:val="none" w:sz="0" w:space="0" w:color="auto"/>
        <w:bottom w:val="none" w:sz="0" w:space="0" w:color="auto"/>
        <w:right w:val="none" w:sz="0" w:space="0" w:color="auto"/>
      </w:divBdr>
    </w:div>
    <w:div w:id="1876193148">
      <w:bodyDiv w:val="1"/>
      <w:marLeft w:val="0"/>
      <w:marRight w:val="0"/>
      <w:marTop w:val="0"/>
      <w:marBottom w:val="0"/>
      <w:divBdr>
        <w:top w:val="none" w:sz="0" w:space="0" w:color="auto"/>
        <w:left w:val="none" w:sz="0" w:space="0" w:color="auto"/>
        <w:bottom w:val="none" w:sz="0" w:space="0" w:color="auto"/>
        <w:right w:val="none" w:sz="0" w:space="0" w:color="auto"/>
      </w:divBdr>
    </w:div>
    <w:div w:id="1902863404">
      <w:bodyDiv w:val="1"/>
      <w:marLeft w:val="0"/>
      <w:marRight w:val="0"/>
      <w:marTop w:val="0"/>
      <w:marBottom w:val="0"/>
      <w:divBdr>
        <w:top w:val="none" w:sz="0" w:space="0" w:color="auto"/>
        <w:left w:val="none" w:sz="0" w:space="0" w:color="auto"/>
        <w:bottom w:val="none" w:sz="0" w:space="0" w:color="auto"/>
        <w:right w:val="none" w:sz="0" w:space="0" w:color="auto"/>
      </w:divBdr>
      <w:divsChild>
        <w:div w:id="412164647">
          <w:marLeft w:val="0"/>
          <w:marRight w:val="0"/>
          <w:marTop w:val="0"/>
          <w:marBottom w:val="0"/>
          <w:divBdr>
            <w:top w:val="none" w:sz="0" w:space="0" w:color="auto"/>
            <w:left w:val="none" w:sz="0" w:space="0" w:color="auto"/>
            <w:bottom w:val="none" w:sz="0" w:space="0" w:color="auto"/>
            <w:right w:val="none" w:sz="0" w:space="0" w:color="auto"/>
          </w:divBdr>
        </w:div>
        <w:div w:id="921990459">
          <w:marLeft w:val="0"/>
          <w:marRight w:val="0"/>
          <w:marTop w:val="0"/>
          <w:marBottom w:val="0"/>
          <w:divBdr>
            <w:top w:val="none" w:sz="0" w:space="0" w:color="auto"/>
            <w:left w:val="none" w:sz="0" w:space="0" w:color="auto"/>
            <w:bottom w:val="none" w:sz="0" w:space="0" w:color="auto"/>
            <w:right w:val="none" w:sz="0" w:space="0" w:color="auto"/>
          </w:divBdr>
        </w:div>
        <w:div w:id="2067608584">
          <w:marLeft w:val="0"/>
          <w:marRight w:val="0"/>
          <w:marTop w:val="0"/>
          <w:marBottom w:val="0"/>
          <w:divBdr>
            <w:top w:val="none" w:sz="0" w:space="0" w:color="auto"/>
            <w:left w:val="none" w:sz="0" w:space="0" w:color="auto"/>
            <w:bottom w:val="none" w:sz="0" w:space="0" w:color="auto"/>
            <w:right w:val="none" w:sz="0" w:space="0" w:color="auto"/>
          </w:divBdr>
        </w:div>
        <w:div w:id="514079896">
          <w:marLeft w:val="0"/>
          <w:marRight w:val="0"/>
          <w:marTop w:val="0"/>
          <w:marBottom w:val="0"/>
          <w:divBdr>
            <w:top w:val="none" w:sz="0" w:space="0" w:color="auto"/>
            <w:left w:val="none" w:sz="0" w:space="0" w:color="auto"/>
            <w:bottom w:val="none" w:sz="0" w:space="0" w:color="auto"/>
            <w:right w:val="none" w:sz="0" w:space="0" w:color="auto"/>
          </w:divBdr>
        </w:div>
        <w:div w:id="1008950684">
          <w:marLeft w:val="0"/>
          <w:marRight w:val="0"/>
          <w:marTop w:val="0"/>
          <w:marBottom w:val="0"/>
          <w:divBdr>
            <w:top w:val="none" w:sz="0" w:space="0" w:color="auto"/>
            <w:left w:val="none" w:sz="0" w:space="0" w:color="auto"/>
            <w:bottom w:val="none" w:sz="0" w:space="0" w:color="auto"/>
            <w:right w:val="none" w:sz="0" w:space="0" w:color="auto"/>
          </w:divBdr>
        </w:div>
        <w:div w:id="1196046370">
          <w:marLeft w:val="0"/>
          <w:marRight w:val="0"/>
          <w:marTop w:val="0"/>
          <w:marBottom w:val="0"/>
          <w:divBdr>
            <w:top w:val="none" w:sz="0" w:space="0" w:color="auto"/>
            <w:left w:val="none" w:sz="0" w:space="0" w:color="auto"/>
            <w:bottom w:val="none" w:sz="0" w:space="0" w:color="auto"/>
            <w:right w:val="none" w:sz="0" w:space="0" w:color="auto"/>
          </w:divBdr>
        </w:div>
        <w:div w:id="172307443">
          <w:marLeft w:val="0"/>
          <w:marRight w:val="0"/>
          <w:marTop w:val="0"/>
          <w:marBottom w:val="0"/>
          <w:divBdr>
            <w:top w:val="none" w:sz="0" w:space="0" w:color="auto"/>
            <w:left w:val="none" w:sz="0" w:space="0" w:color="auto"/>
            <w:bottom w:val="none" w:sz="0" w:space="0" w:color="auto"/>
            <w:right w:val="none" w:sz="0" w:space="0" w:color="auto"/>
          </w:divBdr>
        </w:div>
        <w:div w:id="2012759030">
          <w:marLeft w:val="0"/>
          <w:marRight w:val="0"/>
          <w:marTop w:val="0"/>
          <w:marBottom w:val="0"/>
          <w:divBdr>
            <w:top w:val="none" w:sz="0" w:space="0" w:color="auto"/>
            <w:left w:val="none" w:sz="0" w:space="0" w:color="auto"/>
            <w:bottom w:val="none" w:sz="0" w:space="0" w:color="auto"/>
            <w:right w:val="none" w:sz="0" w:space="0" w:color="auto"/>
          </w:divBdr>
        </w:div>
        <w:div w:id="1299797379">
          <w:marLeft w:val="0"/>
          <w:marRight w:val="0"/>
          <w:marTop w:val="0"/>
          <w:marBottom w:val="0"/>
          <w:divBdr>
            <w:top w:val="none" w:sz="0" w:space="0" w:color="auto"/>
            <w:left w:val="none" w:sz="0" w:space="0" w:color="auto"/>
            <w:bottom w:val="none" w:sz="0" w:space="0" w:color="auto"/>
            <w:right w:val="none" w:sz="0" w:space="0" w:color="auto"/>
          </w:divBdr>
        </w:div>
        <w:div w:id="330718359">
          <w:marLeft w:val="0"/>
          <w:marRight w:val="0"/>
          <w:marTop w:val="0"/>
          <w:marBottom w:val="0"/>
          <w:divBdr>
            <w:top w:val="none" w:sz="0" w:space="0" w:color="auto"/>
            <w:left w:val="none" w:sz="0" w:space="0" w:color="auto"/>
            <w:bottom w:val="none" w:sz="0" w:space="0" w:color="auto"/>
            <w:right w:val="none" w:sz="0" w:space="0" w:color="auto"/>
          </w:divBdr>
        </w:div>
        <w:div w:id="620723529">
          <w:marLeft w:val="0"/>
          <w:marRight w:val="0"/>
          <w:marTop w:val="0"/>
          <w:marBottom w:val="0"/>
          <w:divBdr>
            <w:top w:val="none" w:sz="0" w:space="0" w:color="auto"/>
            <w:left w:val="none" w:sz="0" w:space="0" w:color="auto"/>
            <w:bottom w:val="none" w:sz="0" w:space="0" w:color="auto"/>
            <w:right w:val="none" w:sz="0" w:space="0" w:color="auto"/>
          </w:divBdr>
        </w:div>
        <w:div w:id="398789529">
          <w:marLeft w:val="0"/>
          <w:marRight w:val="0"/>
          <w:marTop w:val="0"/>
          <w:marBottom w:val="0"/>
          <w:divBdr>
            <w:top w:val="none" w:sz="0" w:space="0" w:color="auto"/>
            <w:left w:val="none" w:sz="0" w:space="0" w:color="auto"/>
            <w:bottom w:val="none" w:sz="0" w:space="0" w:color="auto"/>
            <w:right w:val="none" w:sz="0" w:space="0" w:color="auto"/>
          </w:divBdr>
        </w:div>
        <w:div w:id="1760910109">
          <w:marLeft w:val="0"/>
          <w:marRight w:val="0"/>
          <w:marTop w:val="0"/>
          <w:marBottom w:val="0"/>
          <w:divBdr>
            <w:top w:val="none" w:sz="0" w:space="0" w:color="auto"/>
            <w:left w:val="none" w:sz="0" w:space="0" w:color="auto"/>
            <w:bottom w:val="none" w:sz="0" w:space="0" w:color="auto"/>
            <w:right w:val="none" w:sz="0" w:space="0" w:color="auto"/>
          </w:divBdr>
        </w:div>
        <w:div w:id="237784676">
          <w:marLeft w:val="0"/>
          <w:marRight w:val="0"/>
          <w:marTop w:val="0"/>
          <w:marBottom w:val="0"/>
          <w:divBdr>
            <w:top w:val="none" w:sz="0" w:space="0" w:color="auto"/>
            <w:left w:val="none" w:sz="0" w:space="0" w:color="auto"/>
            <w:bottom w:val="none" w:sz="0" w:space="0" w:color="auto"/>
            <w:right w:val="none" w:sz="0" w:space="0" w:color="auto"/>
          </w:divBdr>
        </w:div>
      </w:divsChild>
    </w:div>
    <w:div w:id="1967617216">
      <w:bodyDiv w:val="1"/>
      <w:marLeft w:val="0"/>
      <w:marRight w:val="0"/>
      <w:marTop w:val="0"/>
      <w:marBottom w:val="0"/>
      <w:divBdr>
        <w:top w:val="none" w:sz="0" w:space="0" w:color="auto"/>
        <w:left w:val="none" w:sz="0" w:space="0" w:color="auto"/>
        <w:bottom w:val="none" w:sz="0" w:space="0" w:color="auto"/>
        <w:right w:val="none" w:sz="0" w:space="0" w:color="auto"/>
      </w:divBdr>
    </w:div>
    <w:div w:id="1977369297">
      <w:bodyDiv w:val="1"/>
      <w:marLeft w:val="0"/>
      <w:marRight w:val="0"/>
      <w:marTop w:val="0"/>
      <w:marBottom w:val="0"/>
      <w:divBdr>
        <w:top w:val="none" w:sz="0" w:space="0" w:color="auto"/>
        <w:left w:val="none" w:sz="0" w:space="0" w:color="auto"/>
        <w:bottom w:val="none" w:sz="0" w:space="0" w:color="auto"/>
        <w:right w:val="none" w:sz="0" w:space="0" w:color="auto"/>
      </w:divBdr>
    </w:div>
    <w:div w:id="1981566873">
      <w:bodyDiv w:val="1"/>
      <w:marLeft w:val="0"/>
      <w:marRight w:val="0"/>
      <w:marTop w:val="0"/>
      <w:marBottom w:val="0"/>
      <w:divBdr>
        <w:top w:val="none" w:sz="0" w:space="0" w:color="auto"/>
        <w:left w:val="none" w:sz="0" w:space="0" w:color="auto"/>
        <w:bottom w:val="none" w:sz="0" w:space="0" w:color="auto"/>
        <w:right w:val="none" w:sz="0" w:space="0" w:color="auto"/>
      </w:divBdr>
    </w:div>
    <w:div w:id="2093119469">
      <w:bodyDiv w:val="1"/>
      <w:marLeft w:val="0"/>
      <w:marRight w:val="0"/>
      <w:marTop w:val="0"/>
      <w:marBottom w:val="0"/>
      <w:divBdr>
        <w:top w:val="none" w:sz="0" w:space="0" w:color="auto"/>
        <w:left w:val="none" w:sz="0" w:space="0" w:color="auto"/>
        <w:bottom w:val="none" w:sz="0" w:space="0" w:color="auto"/>
        <w:right w:val="none" w:sz="0" w:space="0" w:color="auto"/>
      </w:divBdr>
    </w:div>
    <w:div w:id="2097052268">
      <w:bodyDiv w:val="1"/>
      <w:marLeft w:val="0"/>
      <w:marRight w:val="0"/>
      <w:marTop w:val="0"/>
      <w:marBottom w:val="0"/>
      <w:divBdr>
        <w:top w:val="none" w:sz="0" w:space="0" w:color="auto"/>
        <w:left w:val="none" w:sz="0" w:space="0" w:color="auto"/>
        <w:bottom w:val="none" w:sz="0" w:space="0" w:color="auto"/>
        <w:right w:val="none" w:sz="0" w:space="0" w:color="auto"/>
      </w:divBdr>
    </w:div>
    <w:div w:id="212102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yin1@uw.edu" TargetMode="External"/><Relationship Id="rId5" Type="http://schemas.openxmlformats.org/officeDocument/2006/relationships/webSettings" Target="webSettings.xml"/><Relationship Id="rId10" Type="http://schemas.openxmlformats.org/officeDocument/2006/relationships/hyperlink" Target="mailto:syin1@uw.edu" TargetMode="External"/><Relationship Id="rId4" Type="http://schemas.openxmlformats.org/officeDocument/2006/relationships/settings" Target="settings.xml"/><Relationship Id="rId9" Type="http://schemas.openxmlformats.org/officeDocument/2006/relationships/hyperlink" Target="https://streamlit.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nbo%20Zhu\AppData\Roaming\Microsoft\Templates\Resume%20(color).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84DAC-80E5-4CB6-A64A-E239AE4C9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C:\Users\Wenbo Zhu\AppData\Roaming\Microsoft\Templates\Resume (color).dotx</Template>
  <TotalTime>371</TotalTime>
  <Pages>3</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Zhiyong Cui</dc:creator>
  <cp:keywords/>
  <cp:lastModifiedBy>Shuyi Yin</cp:lastModifiedBy>
  <cp:revision>274</cp:revision>
  <cp:lastPrinted>2022-02-24T18:39:00Z</cp:lastPrinted>
  <dcterms:created xsi:type="dcterms:W3CDTF">2022-01-26T19:51:00Z</dcterms:created>
  <dcterms:modified xsi:type="dcterms:W3CDTF">2022-03-10T19:03:00Z</dcterms:modified>
  <cp:version/>
</cp:coreProperties>
</file>